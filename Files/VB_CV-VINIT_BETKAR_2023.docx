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828"/>
        <w:gridCol w:w="492"/>
        <w:gridCol w:w="6470"/>
      </w:tblGrid>
      <w:tr w:rsidR="000629D5" w14:paraId="3171AB47" w14:textId="77777777" w:rsidTr="00503007">
        <w:trPr>
          <w:trHeight w:val="4032"/>
        </w:trPr>
        <w:tc>
          <w:tcPr>
            <w:tcW w:w="3828" w:type="dxa"/>
            <w:vAlign w:val="bottom"/>
          </w:tcPr>
          <w:p w14:paraId="69086DCB" w14:textId="422FA827" w:rsidR="000629D5" w:rsidRDefault="000767FB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6EABD46" wp14:editId="6027A643">
                  <wp:extent cx="1711622" cy="1678547"/>
                  <wp:effectExtent l="152400" t="152400" r="365125" b="3600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622" cy="1678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" w:type="dxa"/>
          </w:tcPr>
          <w:p w14:paraId="0368F465" w14:textId="77777777" w:rsidR="000629D5" w:rsidRDefault="000629D5" w:rsidP="000767FB">
            <w:pPr>
              <w:tabs>
                <w:tab w:val="left" w:pos="990"/>
              </w:tabs>
            </w:pPr>
          </w:p>
        </w:tc>
        <w:tc>
          <w:tcPr>
            <w:tcW w:w="6470" w:type="dxa"/>
            <w:vMerge w:val="restart"/>
            <w:vAlign w:val="center"/>
          </w:tcPr>
          <w:p w14:paraId="42F7C906" w14:textId="77777777" w:rsidR="00476CD4" w:rsidRDefault="00476CD4" w:rsidP="000767FB">
            <w:pPr>
              <w:rPr>
                <w:rFonts w:asciiTheme="majorHAnsi" w:hAnsiTheme="majorHAnsi"/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4C8C87EE" w14:textId="20F3C5CB" w:rsidR="00846D4F" w:rsidRDefault="000767FB" w:rsidP="000767FB">
            <w:r w:rsidRPr="000767FB">
              <w:t>A dedicated and tech-savvy individual with a Bachelor of Computer Application Degree searching for a challenging role at a progressive organization that offers immense growth opportunities and to implement my advanced knowledge and skills to contribute to the success of the organization</w:t>
            </w:r>
          </w:p>
          <w:p w14:paraId="77B76121" w14:textId="77777777" w:rsidR="000767FB" w:rsidRPr="00846D4F" w:rsidRDefault="000767FB" w:rsidP="000767FB"/>
          <w:p w14:paraId="2F09EFCF" w14:textId="2D2EEB29" w:rsidR="000767FB" w:rsidRPr="000767FB" w:rsidRDefault="000767FB" w:rsidP="000767FB">
            <w:pPr>
              <w:rPr>
                <w:rFonts w:ascii="Arial Black" w:hAnsi="Arial Black"/>
                <w:b/>
                <w:bCs/>
              </w:rPr>
            </w:pPr>
            <w:r w:rsidRPr="000767FB">
              <w:rPr>
                <w:rFonts w:ascii="Arial Black" w:hAnsi="Arial Black"/>
                <w:b/>
                <w:bCs/>
              </w:rPr>
              <w:t>EDUCATION</w:t>
            </w:r>
          </w:p>
          <w:p w14:paraId="7C005FD4" w14:textId="35694359" w:rsidR="000767FB" w:rsidRPr="000767FB" w:rsidRDefault="000767FB" w:rsidP="000767FB">
            <w:pPr>
              <w:rPr>
                <w:rFonts w:ascii="Bahnschrift" w:hAnsi="Bahnschrift"/>
                <w:b/>
                <w:bCs/>
              </w:rPr>
            </w:pPr>
            <w:r w:rsidRPr="000767FB">
              <w:rPr>
                <w:rFonts w:ascii="Bahnschrift" w:hAnsi="Bahnschrift"/>
                <w:b/>
                <w:bCs/>
              </w:rPr>
              <w:t>SSC</w:t>
            </w:r>
          </w:p>
          <w:p w14:paraId="0F417EDF" w14:textId="31204507" w:rsidR="000767FB" w:rsidRDefault="000767FB" w:rsidP="000767FB">
            <w:r>
              <w:t>MAHARASHTRA STATE BOARD OF SECONDARY AND HIGHER SECONDARY EDUCATION, PUNE, Mumbai</w:t>
            </w:r>
          </w:p>
          <w:p w14:paraId="5EACF8CB" w14:textId="3E04E6E6" w:rsidR="000767FB" w:rsidRDefault="000767FB" w:rsidP="000767FB">
            <w:r>
              <w:t>June 2013 – July 2014</w:t>
            </w:r>
          </w:p>
          <w:p w14:paraId="2CD15E09" w14:textId="5D1AD8B9" w:rsidR="000767FB" w:rsidRDefault="000767FB" w:rsidP="000767FB">
            <w:r>
              <w:t>grade: - 53.80</w:t>
            </w:r>
          </w:p>
          <w:p w14:paraId="7B82B867" w14:textId="3C5B7351" w:rsidR="000767FB" w:rsidRDefault="000767FB" w:rsidP="000767FB"/>
          <w:p w14:paraId="6F5F3CAA" w14:textId="33A729DD" w:rsidR="000767FB" w:rsidRPr="000767FB" w:rsidRDefault="000767FB" w:rsidP="000767FB">
            <w:pPr>
              <w:rPr>
                <w:rFonts w:ascii="Bahnschrift" w:hAnsi="Bahnschrift"/>
                <w:b/>
                <w:bCs/>
              </w:rPr>
            </w:pPr>
            <w:r w:rsidRPr="000767FB">
              <w:rPr>
                <w:rFonts w:ascii="Bahnschrift" w:hAnsi="Bahnschrift"/>
                <w:b/>
                <w:bCs/>
              </w:rPr>
              <w:t>HSC</w:t>
            </w:r>
          </w:p>
          <w:p w14:paraId="7C37CB33" w14:textId="15BBB3E9" w:rsidR="000767FB" w:rsidRDefault="000767FB" w:rsidP="000767FB">
            <w:r>
              <w:t>MAHARASHTRA STATE BOARD OF SECONDARY AND HIGHER SECONDARY EDUCATION, PUNE,</w:t>
            </w:r>
          </w:p>
          <w:p w14:paraId="05CD20D3" w14:textId="18F1CD6C" w:rsidR="000767FB" w:rsidRDefault="000767FB" w:rsidP="000767FB">
            <w:r>
              <w:t>July 2017 – July 2018</w:t>
            </w:r>
          </w:p>
          <w:p w14:paraId="2970FC52" w14:textId="0F625F89" w:rsidR="000767FB" w:rsidRDefault="000767FB" w:rsidP="000767FB">
            <w:r>
              <w:t>grade: - 48.31</w:t>
            </w:r>
          </w:p>
          <w:p w14:paraId="4BF7C031" w14:textId="77777777" w:rsidR="000767FB" w:rsidRDefault="000767FB" w:rsidP="000767FB"/>
          <w:p w14:paraId="6E8C9C12" w14:textId="5A371B5C" w:rsidR="000767FB" w:rsidRPr="000767FB" w:rsidRDefault="000767FB" w:rsidP="000767FB">
            <w:pPr>
              <w:rPr>
                <w:rFonts w:ascii="Bahnschrift" w:hAnsi="Bahnschrift"/>
                <w:b/>
                <w:bCs/>
              </w:rPr>
            </w:pPr>
            <w:r w:rsidRPr="000767FB">
              <w:rPr>
                <w:rFonts w:ascii="Bahnschrift" w:hAnsi="Bahnschrift"/>
                <w:b/>
                <w:bCs/>
              </w:rPr>
              <w:t>BACHELORS IN COMPUTER APPLICATION</w:t>
            </w:r>
          </w:p>
          <w:p w14:paraId="234C46EB" w14:textId="153F96F1" w:rsidR="000767FB" w:rsidRDefault="000767FB" w:rsidP="000767FB">
            <w:r>
              <w:t>Tilak Maharashtra Vidyapeeth, Mumbai</w:t>
            </w:r>
          </w:p>
          <w:p w14:paraId="404959E5" w14:textId="3D1702D7" w:rsidR="000767FB" w:rsidRDefault="000767FB" w:rsidP="000767FB">
            <w:r>
              <w:t>June 2018 – June 2021</w:t>
            </w:r>
          </w:p>
          <w:p w14:paraId="41F5307F" w14:textId="77777777" w:rsidR="000767FB" w:rsidRDefault="000767FB" w:rsidP="000767FB">
            <w:r>
              <w:t>CGPA: - 6.730</w:t>
            </w:r>
          </w:p>
          <w:p w14:paraId="20D1AE5F" w14:textId="77777777" w:rsidR="000629D5" w:rsidRDefault="000767FB" w:rsidP="000767FB">
            <w:r>
              <w:t>FINAL GRADE: - A</w:t>
            </w:r>
          </w:p>
          <w:p w14:paraId="2E743F77" w14:textId="0E774361" w:rsidR="00B37CF4" w:rsidRDefault="00B37CF4" w:rsidP="00B37CF4">
            <w:pPr>
              <w:pStyle w:val="Heading2"/>
            </w:pPr>
            <w:r>
              <w:t xml:space="preserve">Work Experience </w:t>
            </w:r>
          </w:p>
          <w:p w14:paraId="51865616" w14:textId="77777777" w:rsidR="00372AEE" w:rsidRPr="00A20AFA" w:rsidRDefault="00B37CF4" w:rsidP="00B37CF4">
            <w:pPr>
              <w:rPr>
                <w:sz w:val="24"/>
                <w:szCs w:val="24"/>
                <w:shd w:val="clear" w:color="auto" w:fill="FFFFFF"/>
              </w:rPr>
            </w:pPr>
            <w:r w:rsidRPr="00A20AFA">
              <w:rPr>
                <w:b/>
                <w:bCs/>
                <w:sz w:val="24"/>
                <w:szCs w:val="24"/>
                <w:shd w:val="clear" w:color="auto" w:fill="FFFFFF"/>
              </w:rPr>
              <w:t>Security Researche</w:t>
            </w:r>
            <w:r w:rsidRPr="00A20AFA">
              <w:rPr>
                <w:b/>
                <w:bCs/>
                <w:sz w:val="24"/>
                <w:szCs w:val="24"/>
                <w:shd w:val="clear" w:color="auto" w:fill="FFFFFF"/>
              </w:rPr>
              <w:t>r</w:t>
            </w:r>
          </w:p>
          <w:p w14:paraId="7831E02D" w14:textId="3357FCB4" w:rsidR="00B37CF4" w:rsidRDefault="00B37CF4" w:rsidP="00B37CF4">
            <w:pPr>
              <w:rPr>
                <w:shd w:val="clear" w:color="auto" w:fill="FFFFFF"/>
              </w:rPr>
            </w:pPr>
            <w:r w:rsidRPr="00B37CF4">
              <w:rPr>
                <w:b/>
                <w:bCs/>
                <w:shd w:val="clear" w:color="auto" w:fill="FFFFFF"/>
              </w:rPr>
              <w:t>PENTORA</w:t>
            </w:r>
            <w:r>
              <w:rPr>
                <w:shd w:val="clear" w:color="auto" w:fill="FFFFFF"/>
              </w:rPr>
              <w:t xml:space="preserve"> [ Mar 2023 – </w:t>
            </w:r>
            <w:r w:rsidRPr="00B37CF4">
              <w:rPr>
                <w:b/>
                <w:bCs/>
                <w:shd w:val="clear" w:color="auto" w:fill="FFFFFF"/>
              </w:rPr>
              <w:t>present</w:t>
            </w:r>
            <w:r>
              <w:rPr>
                <w:shd w:val="clear" w:color="auto" w:fill="FFFFFF"/>
              </w:rPr>
              <w:t>]</w:t>
            </w:r>
          </w:p>
          <w:p w14:paraId="1A2BF599" w14:textId="4A31A17E" w:rsidR="00A20AFA" w:rsidRPr="00A20AFA" w:rsidRDefault="00A20AFA" w:rsidP="00A20AFA">
            <w:pPr>
              <w:pStyle w:val="ListParagraph"/>
              <w:numPr>
                <w:ilvl w:val="0"/>
                <w:numId w:val="7"/>
              </w:numPr>
              <w:rPr>
                <w:shd w:val="clear" w:color="auto" w:fill="FFFFFF"/>
              </w:rPr>
            </w:pPr>
            <w:r w:rsidRPr="00A20AFA">
              <w:rPr>
                <w:shd w:val="clear" w:color="auto" w:fill="FFFFFF"/>
              </w:rPr>
              <w:t xml:space="preserve">Vulnerability Assessment: Conduct regular assessments and audits of computer systems, networks, and applications to identify vulnerabilities and potential weaknesses. Use specialized tools </w:t>
            </w:r>
            <w:r w:rsidRPr="00A20AFA">
              <w:rPr>
                <w:shd w:val="clear" w:color="auto" w:fill="FFFFFF"/>
              </w:rPr>
              <w:lastRenderedPageBreak/>
              <w:t>and techniques to scan for security flaws and assess the overall security posture.</w:t>
            </w:r>
          </w:p>
          <w:p w14:paraId="5EE55741" w14:textId="1DC27C12" w:rsidR="00A20AFA" w:rsidRPr="00A20AFA" w:rsidRDefault="00A20AFA" w:rsidP="00A20AFA">
            <w:pPr>
              <w:pStyle w:val="ListParagraph"/>
              <w:numPr>
                <w:ilvl w:val="0"/>
                <w:numId w:val="7"/>
              </w:numPr>
              <w:rPr>
                <w:shd w:val="clear" w:color="auto" w:fill="FFFFFF"/>
              </w:rPr>
            </w:pPr>
            <w:r w:rsidRPr="00A20AFA">
              <w:rPr>
                <w:shd w:val="clear" w:color="auto" w:fill="FFFFFF"/>
              </w:rPr>
              <w:t>Penetration Testing: Perform controlled simulated attacks on systems and networks to identify potential security weaknesses. Conduct ethical hacking activities to exploit vulnerabilities and provide recommendations for mitigation</w:t>
            </w:r>
          </w:p>
          <w:p w14:paraId="30595181" w14:textId="00CF4918" w:rsidR="00A20AFA" w:rsidRPr="00A20AFA" w:rsidRDefault="00A20AFA" w:rsidP="00A20AFA">
            <w:pPr>
              <w:pStyle w:val="ListParagraph"/>
              <w:numPr>
                <w:ilvl w:val="0"/>
                <w:numId w:val="7"/>
              </w:numPr>
              <w:rPr>
                <w:shd w:val="clear" w:color="auto" w:fill="FFFFFF"/>
              </w:rPr>
            </w:pPr>
            <w:r w:rsidRPr="00A20AFA">
              <w:rPr>
                <w:shd w:val="clear" w:color="auto" w:fill="FFFFFF"/>
              </w:rPr>
              <w:t>Continuous Learning and Professional Development: Stay updated with the latest advancements and trends in cyber security through ongoing learning, attending conferences, obtaining relevant certifications, and participating in professional communities.</w:t>
            </w:r>
          </w:p>
          <w:p w14:paraId="2FBD4B26" w14:textId="77777777" w:rsidR="00A20AFA" w:rsidRDefault="00A20AFA" w:rsidP="00B37CF4">
            <w:pPr>
              <w:rPr>
                <w:shd w:val="clear" w:color="auto" w:fill="FFFFFF"/>
              </w:rPr>
            </w:pPr>
          </w:p>
          <w:p w14:paraId="390F900A" w14:textId="77777777" w:rsidR="00372AEE" w:rsidRPr="00A20AFA" w:rsidRDefault="00B37CF4" w:rsidP="00A20AFA">
            <w:pPr>
              <w:rPr>
                <w:sz w:val="24"/>
                <w:szCs w:val="24"/>
                <w:shd w:val="clear" w:color="auto" w:fill="FFFFFF"/>
              </w:rPr>
            </w:pPr>
            <w:r w:rsidRPr="00A20AFA">
              <w:rPr>
                <w:b/>
                <w:bCs/>
                <w:sz w:val="24"/>
                <w:szCs w:val="24"/>
                <w:shd w:val="clear" w:color="auto" w:fill="FFFFFF"/>
              </w:rPr>
              <w:t>SOC Analyst</w:t>
            </w:r>
          </w:p>
          <w:p w14:paraId="512A98E4" w14:textId="239227DA" w:rsidR="00B37CF4" w:rsidRDefault="00B37CF4" w:rsidP="00A20AFA">
            <w:pPr>
              <w:rPr>
                <w:shd w:val="clear" w:color="auto" w:fill="FFFFFF"/>
              </w:rPr>
            </w:pPr>
            <w:r w:rsidRPr="00B37CF4">
              <w:rPr>
                <w:b/>
                <w:bCs/>
                <w:shd w:val="clear" w:color="auto" w:fill="FFFFFF"/>
              </w:rPr>
              <w:t>Auxilium IT Services</w:t>
            </w:r>
            <w:r>
              <w:rPr>
                <w:shd w:val="clear" w:color="auto" w:fill="FFFFFF"/>
              </w:rPr>
              <w:t xml:space="preserve"> [ Aug 2022 – Jan 2023]</w:t>
            </w:r>
          </w:p>
          <w:p w14:paraId="0680C499" w14:textId="77777777" w:rsidR="00372AEE" w:rsidRDefault="00372AEE" w:rsidP="00372AEE">
            <w:pPr>
              <w:pStyle w:val="ListParagraph"/>
              <w:numPr>
                <w:ilvl w:val="0"/>
                <w:numId w:val="6"/>
              </w:numPr>
            </w:pPr>
            <w:r>
              <w:t>•IDS monitoring and analysis through SIEM</w:t>
            </w:r>
          </w:p>
          <w:p w14:paraId="1502D7AF" w14:textId="7A6DFD37" w:rsidR="00372AEE" w:rsidRDefault="00372AEE" w:rsidP="00372AEE">
            <w:pPr>
              <w:pStyle w:val="ListParagraph"/>
              <w:numPr>
                <w:ilvl w:val="0"/>
                <w:numId w:val="6"/>
              </w:numPr>
            </w:pPr>
            <w:r>
              <w:t xml:space="preserve">Analyze network </w:t>
            </w:r>
            <w:r w:rsidR="00A20AFA">
              <w:t>traffic</w:t>
            </w:r>
            <w:r>
              <w:t xml:space="preserve"> for potential threats</w:t>
            </w:r>
          </w:p>
          <w:p w14:paraId="29190D99" w14:textId="68982B3A" w:rsidR="00372AEE" w:rsidRDefault="00372AEE" w:rsidP="00372AEE">
            <w:pPr>
              <w:pStyle w:val="ListParagraph"/>
              <w:numPr>
                <w:ilvl w:val="0"/>
                <w:numId w:val="5"/>
              </w:numPr>
            </w:pPr>
            <w:r>
              <w:t>Complete log analysis as needed, prioritizing and differentiating between potential intrusion attempts and false negatives</w:t>
            </w:r>
          </w:p>
          <w:p w14:paraId="412B62D3" w14:textId="5C43DD5A" w:rsidR="00372AEE" w:rsidRDefault="00372AEE" w:rsidP="00372AEE">
            <w:pPr>
              <w:pStyle w:val="ListParagraph"/>
              <w:numPr>
                <w:ilvl w:val="0"/>
                <w:numId w:val="6"/>
              </w:numPr>
            </w:pPr>
            <w:r>
              <w:t>Create and track investigations to resolution</w:t>
            </w:r>
          </w:p>
          <w:p w14:paraId="387B13FE" w14:textId="3F903FC1" w:rsidR="00372AEE" w:rsidRDefault="00372AEE" w:rsidP="00372AEE">
            <w:pPr>
              <w:pStyle w:val="ListParagraph"/>
              <w:numPr>
                <w:ilvl w:val="0"/>
                <w:numId w:val="6"/>
              </w:numPr>
            </w:pPr>
            <w:r>
              <w:t>Compose security alert notifications</w:t>
            </w:r>
          </w:p>
          <w:p w14:paraId="64BABADB" w14:textId="77777777" w:rsidR="00372AEE" w:rsidRDefault="00372AEE" w:rsidP="00372AEE">
            <w:pPr>
              <w:pStyle w:val="ListParagraph"/>
              <w:numPr>
                <w:ilvl w:val="0"/>
                <w:numId w:val="5"/>
              </w:numPr>
            </w:pPr>
            <w:r>
              <w:t>Ensure searches for Indicators of Compromise (IOCs) are completed when reported, through EDR tools</w:t>
            </w:r>
          </w:p>
          <w:p w14:paraId="6A9F5D9D" w14:textId="780A2C0B" w:rsidR="00372AEE" w:rsidRDefault="00372AEE" w:rsidP="00372AEE">
            <w:pPr>
              <w:pStyle w:val="ListParagraph"/>
              <w:numPr>
                <w:ilvl w:val="0"/>
                <w:numId w:val="6"/>
              </w:numPr>
            </w:pPr>
            <w:r>
              <w:t>Monitor reported spam and phishing emails</w:t>
            </w:r>
          </w:p>
          <w:p w14:paraId="7ED74C1D" w14:textId="65559BB2" w:rsidR="00372AEE" w:rsidRDefault="00372AEE" w:rsidP="00372AEE">
            <w:pPr>
              <w:pStyle w:val="ListParagraph"/>
              <w:numPr>
                <w:ilvl w:val="0"/>
                <w:numId w:val="6"/>
              </w:numPr>
            </w:pPr>
            <w:r>
              <w:t>Advise incident responders in steps to take to investigate and resolve computer security incidents</w:t>
            </w:r>
          </w:p>
          <w:p w14:paraId="248FECF2" w14:textId="77777777" w:rsidR="00372AEE" w:rsidRDefault="00372AEE" w:rsidP="00372AEE">
            <w:pPr>
              <w:pStyle w:val="ListParagraph"/>
              <w:numPr>
                <w:ilvl w:val="0"/>
                <w:numId w:val="5"/>
              </w:numPr>
            </w:pPr>
            <w:r>
              <w:t>Review violations of computer security procedures and developed mitigation plans</w:t>
            </w:r>
          </w:p>
          <w:p w14:paraId="4C60C9A0" w14:textId="4E03ACE7" w:rsidR="00372AEE" w:rsidRPr="00B37CF4" w:rsidRDefault="00372AEE" w:rsidP="00372AEE">
            <w:pPr>
              <w:pStyle w:val="ListParagraph"/>
              <w:numPr>
                <w:ilvl w:val="0"/>
                <w:numId w:val="6"/>
              </w:numPr>
            </w:pPr>
            <w:r>
              <w:t>Monitor computer virus reports to determine when to update virus protection systems</w:t>
            </w:r>
          </w:p>
          <w:p w14:paraId="5C5B753B" w14:textId="1D44D8BF" w:rsidR="00503007" w:rsidRDefault="00503007" w:rsidP="000767FB"/>
          <w:p w14:paraId="753BC996" w14:textId="00BE6FBB" w:rsidR="00503007" w:rsidRDefault="00503007" w:rsidP="000767FB"/>
          <w:p w14:paraId="24D114E1" w14:textId="041ABB35" w:rsidR="00503007" w:rsidRDefault="00503007" w:rsidP="000767FB"/>
          <w:p w14:paraId="652212AE" w14:textId="77777777" w:rsidR="00A20AFA" w:rsidRDefault="00A20AFA" w:rsidP="000767FB"/>
          <w:p w14:paraId="108C9977" w14:textId="7CE824B5" w:rsidR="00503007" w:rsidRDefault="00503007" w:rsidP="000767FB"/>
          <w:p w14:paraId="70D53E55" w14:textId="3FC52DCD" w:rsidR="00503007" w:rsidRDefault="00503007" w:rsidP="000767FB"/>
          <w:p w14:paraId="0A7AF31C" w14:textId="29CD2049" w:rsidR="00503007" w:rsidRDefault="00503007" w:rsidP="000767FB"/>
          <w:p w14:paraId="3D5C6351" w14:textId="77777777" w:rsidR="00503007" w:rsidRDefault="00503007" w:rsidP="000767FB"/>
          <w:p w14:paraId="15319282" w14:textId="3D1F0FA2" w:rsidR="00503007" w:rsidRPr="00503007" w:rsidRDefault="00503007" w:rsidP="0050300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Professional </w:t>
            </w:r>
            <w:r w:rsidRPr="00503007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ourses</w:t>
            </w:r>
          </w:p>
          <w:p w14:paraId="31BB167E" w14:textId="25F922E5" w:rsidR="00503007" w:rsidRPr="00503007" w:rsidRDefault="00503007" w:rsidP="00503007">
            <w:pPr>
              <w:rPr>
                <w:b/>
                <w:bCs/>
                <w:sz w:val="24"/>
                <w:szCs w:val="24"/>
              </w:rPr>
            </w:pPr>
            <w:r w:rsidRPr="00503007">
              <w:rPr>
                <w:b/>
                <w:bCs/>
                <w:sz w:val="24"/>
                <w:szCs w:val="24"/>
              </w:rPr>
              <w:t>CCNA,</w:t>
            </w:r>
          </w:p>
          <w:p w14:paraId="6A0E4448" w14:textId="050F2996" w:rsidR="00503007" w:rsidRPr="00503007" w:rsidRDefault="00503007" w:rsidP="00503007">
            <w:pPr>
              <w:rPr>
                <w:rFonts w:ascii="Arial Narrow" w:hAnsi="Arial Narrow"/>
                <w:color w:val="7F7F7F" w:themeColor="text1" w:themeTint="80"/>
              </w:rPr>
            </w:pPr>
            <w:r w:rsidRPr="00503007">
              <w:rPr>
                <w:rFonts w:ascii="Arial Narrow" w:hAnsi="Arial Narrow"/>
                <w:color w:val="7F7F7F" w:themeColor="text1" w:themeTint="80"/>
              </w:rPr>
              <w:t>RST FORUM</w:t>
            </w:r>
          </w:p>
          <w:p w14:paraId="3CACFA74" w14:textId="130CD1D9" w:rsidR="00503007" w:rsidRPr="00503007" w:rsidRDefault="00503007" w:rsidP="00503007">
            <w:pPr>
              <w:rPr>
                <w:b/>
                <w:bCs/>
                <w:sz w:val="24"/>
                <w:szCs w:val="24"/>
              </w:rPr>
            </w:pPr>
            <w:r w:rsidRPr="00503007">
              <w:rPr>
                <w:b/>
                <w:bCs/>
                <w:sz w:val="24"/>
                <w:szCs w:val="24"/>
              </w:rPr>
              <w:t>CEHv10,</w:t>
            </w:r>
          </w:p>
          <w:p w14:paraId="00CF8761" w14:textId="715A9FAF" w:rsidR="00503007" w:rsidRPr="00503007" w:rsidRDefault="00503007" w:rsidP="00503007">
            <w:pPr>
              <w:rPr>
                <w:rFonts w:ascii="Arial Narrow" w:hAnsi="Arial Narrow"/>
                <w:color w:val="7F7F7F" w:themeColor="text1" w:themeTint="80"/>
              </w:rPr>
            </w:pPr>
            <w:r w:rsidRPr="00503007">
              <w:rPr>
                <w:rFonts w:ascii="Arial Narrow" w:hAnsi="Arial Narrow"/>
                <w:color w:val="7F7F7F" w:themeColor="text1" w:themeTint="80"/>
              </w:rPr>
              <w:t>RST FORUM</w:t>
            </w:r>
          </w:p>
          <w:p w14:paraId="51381D82" w14:textId="0B781645" w:rsidR="00503007" w:rsidRPr="00503007" w:rsidRDefault="00503007" w:rsidP="00503007">
            <w:pPr>
              <w:rPr>
                <w:b/>
                <w:bCs/>
                <w:sz w:val="24"/>
                <w:szCs w:val="24"/>
              </w:rPr>
            </w:pPr>
            <w:r w:rsidRPr="00503007">
              <w:rPr>
                <w:b/>
                <w:bCs/>
                <w:sz w:val="24"/>
                <w:szCs w:val="24"/>
              </w:rPr>
              <w:t>CEHv11,</w:t>
            </w:r>
          </w:p>
          <w:p w14:paraId="1054D762" w14:textId="531113F9" w:rsidR="00503007" w:rsidRPr="00503007" w:rsidRDefault="00503007" w:rsidP="00503007">
            <w:pPr>
              <w:rPr>
                <w:rFonts w:ascii="Arial Narrow" w:hAnsi="Arial Narrow"/>
                <w:color w:val="7F7F7F" w:themeColor="text1" w:themeTint="80"/>
              </w:rPr>
            </w:pPr>
            <w:r w:rsidRPr="00503007">
              <w:rPr>
                <w:rFonts w:ascii="Arial Narrow" w:hAnsi="Arial Narrow"/>
                <w:color w:val="7F7F7F" w:themeColor="text1" w:themeTint="80"/>
              </w:rPr>
              <w:t>RST FORUM</w:t>
            </w:r>
          </w:p>
          <w:p w14:paraId="1A28A9BA" w14:textId="73E4F2BF" w:rsidR="00503007" w:rsidRPr="00503007" w:rsidRDefault="00503007" w:rsidP="00503007">
            <w:pPr>
              <w:rPr>
                <w:b/>
                <w:bCs/>
                <w:sz w:val="24"/>
                <w:szCs w:val="24"/>
              </w:rPr>
            </w:pPr>
            <w:r w:rsidRPr="00503007">
              <w:rPr>
                <w:b/>
                <w:bCs/>
                <w:sz w:val="24"/>
                <w:szCs w:val="24"/>
              </w:rPr>
              <w:t>Cyber-Security,</w:t>
            </w:r>
          </w:p>
          <w:p w14:paraId="15868E3C" w14:textId="10D85B40" w:rsidR="00503007" w:rsidRDefault="00503007" w:rsidP="00503007">
            <w:pPr>
              <w:rPr>
                <w:rFonts w:ascii="Arial Narrow" w:hAnsi="Arial Narrow"/>
                <w:color w:val="7F7F7F" w:themeColor="text1" w:themeTint="80"/>
              </w:rPr>
            </w:pPr>
            <w:r w:rsidRPr="00503007">
              <w:rPr>
                <w:rFonts w:ascii="Arial Narrow" w:hAnsi="Arial Narrow"/>
                <w:color w:val="7F7F7F" w:themeColor="text1" w:themeTint="80"/>
              </w:rPr>
              <w:t>RST FORUM</w:t>
            </w:r>
          </w:p>
          <w:p w14:paraId="0B98B22B" w14:textId="7BF7E13A" w:rsidR="00A20AFA" w:rsidRDefault="00A20AFA" w:rsidP="00503007">
            <w:pPr>
              <w:rPr>
                <w:b/>
                <w:bCs/>
                <w:sz w:val="24"/>
                <w:szCs w:val="24"/>
              </w:rPr>
            </w:pPr>
            <w:r w:rsidRPr="00503007">
              <w:rPr>
                <w:b/>
                <w:bCs/>
                <w:sz w:val="24"/>
                <w:szCs w:val="24"/>
              </w:rPr>
              <w:t>C</w:t>
            </w:r>
            <w:r>
              <w:rPr>
                <w:b/>
                <w:bCs/>
                <w:sz w:val="24"/>
                <w:szCs w:val="24"/>
              </w:rPr>
              <w:t>loud</w:t>
            </w:r>
            <w:r w:rsidRPr="00503007">
              <w:rPr>
                <w:b/>
                <w:bCs/>
                <w:sz w:val="24"/>
                <w:szCs w:val="24"/>
              </w:rPr>
              <w:t>-Security</w:t>
            </w:r>
          </w:p>
          <w:p w14:paraId="071F3038" w14:textId="61EA29A8" w:rsidR="00A20AFA" w:rsidRDefault="00A20AFA" w:rsidP="00A20AFA">
            <w:pPr>
              <w:rPr>
                <w:rFonts w:ascii="Arial Narrow" w:hAnsi="Arial Narrow"/>
                <w:color w:val="7F7F7F" w:themeColor="text1" w:themeTint="80"/>
              </w:rPr>
            </w:pPr>
            <w:r>
              <w:rPr>
                <w:rFonts w:ascii="Arial Narrow" w:hAnsi="Arial Narrow"/>
                <w:color w:val="7F7F7F" w:themeColor="text1" w:themeTint="80"/>
              </w:rPr>
              <w:t>Encoder’sPro</w:t>
            </w:r>
          </w:p>
          <w:p w14:paraId="6E9CA519" w14:textId="71E38927" w:rsidR="00A20AFA" w:rsidRPr="00A20AFA" w:rsidRDefault="00A20AFA" w:rsidP="00A20AF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Advance </w:t>
            </w:r>
            <w:r w:rsidR="00731469">
              <w:rPr>
                <w:b/>
                <w:bCs/>
                <w:sz w:val="24"/>
                <w:szCs w:val="24"/>
              </w:rPr>
              <w:t>System</w:t>
            </w:r>
            <w:r>
              <w:rPr>
                <w:b/>
                <w:bCs/>
                <w:sz w:val="24"/>
                <w:szCs w:val="24"/>
              </w:rPr>
              <w:t>-</w:t>
            </w:r>
            <w:r w:rsidR="00731469">
              <w:rPr>
                <w:b/>
                <w:bCs/>
                <w:sz w:val="24"/>
                <w:szCs w:val="24"/>
              </w:rPr>
              <w:t>p</w:t>
            </w:r>
            <w:r>
              <w:rPr>
                <w:b/>
                <w:bCs/>
                <w:sz w:val="24"/>
                <w:szCs w:val="24"/>
              </w:rPr>
              <w:t>entesting</w:t>
            </w:r>
          </w:p>
          <w:p w14:paraId="28EC8A1B" w14:textId="77777777" w:rsidR="00A20AFA" w:rsidRDefault="00A20AFA" w:rsidP="00A20AFA">
            <w:pPr>
              <w:rPr>
                <w:rFonts w:ascii="Arial Narrow" w:hAnsi="Arial Narrow"/>
                <w:color w:val="7F7F7F" w:themeColor="text1" w:themeTint="80"/>
              </w:rPr>
            </w:pPr>
            <w:r>
              <w:rPr>
                <w:rFonts w:ascii="Arial Narrow" w:hAnsi="Arial Narrow"/>
                <w:color w:val="7F7F7F" w:themeColor="text1" w:themeTint="80"/>
              </w:rPr>
              <w:t>Encoder’sPro</w:t>
            </w:r>
          </w:p>
          <w:p w14:paraId="23725DEC" w14:textId="2BA8C218" w:rsidR="00A20AFA" w:rsidRDefault="00A20AFA" w:rsidP="00A20AF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Advance </w:t>
            </w:r>
            <w:proofErr w:type="gramStart"/>
            <w:r w:rsidR="00421CE3" w:rsidRPr="00421CE3">
              <w:rPr>
                <w:b/>
                <w:bCs/>
                <w:sz w:val="24"/>
                <w:szCs w:val="24"/>
              </w:rPr>
              <w:t xml:space="preserve">Open </w:t>
            </w:r>
            <w:r w:rsidR="00421CE3">
              <w:rPr>
                <w:b/>
                <w:bCs/>
                <w:sz w:val="24"/>
                <w:szCs w:val="24"/>
              </w:rPr>
              <w:t>S</w:t>
            </w:r>
            <w:r w:rsidR="00421CE3" w:rsidRPr="00421CE3">
              <w:rPr>
                <w:b/>
                <w:bCs/>
                <w:sz w:val="24"/>
                <w:szCs w:val="24"/>
              </w:rPr>
              <w:t>ource</w:t>
            </w:r>
            <w:proofErr w:type="gramEnd"/>
            <w:r w:rsidR="00421CE3" w:rsidRPr="00421CE3">
              <w:rPr>
                <w:b/>
                <w:bCs/>
                <w:sz w:val="24"/>
                <w:szCs w:val="24"/>
              </w:rPr>
              <w:t xml:space="preserve"> </w:t>
            </w:r>
            <w:r w:rsidR="00421CE3">
              <w:rPr>
                <w:b/>
                <w:bCs/>
                <w:sz w:val="24"/>
                <w:szCs w:val="24"/>
              </w:rPr>
              <w:t>I</w:t>
            </w:r>
            <w:r w:rsidR="00421CE3" w:rsidRPr="00421CE3">
              <w:rPr>
                <w:b/>
                <w:bCs/>
                <w:sz w:val="24"/>
                <w:szCs w:val="24"/>
              </w:rPr>
              <w:t>ntelligence</w:t>
            </w:r>
          </w:p>
          <w:p w14:paraId="7589ED04" w14:textId="77777777" w:rsidR="00A20AFA" w:rsidRDefault="00A20AFA" w:rsidP="00A20AFA">
            <w:pPr>
              <w:rPr>
                <w:rFonts w:ascii="Arial Narrow" w:hAnsi="Arial Narrow"/>
                <w:color w:val="7F7F7F" w:themeColor="text1" w:themeTint="80"/>
              </w:rPr>
            </w:pPr>
            <w:r>
              <w:rPr>
                <w:rFonts w:ascii="Arial Narrow" w:hAnsi="Arial Narrow"/>
                <w:color w:val="7F7F7F" w:themeColor="text1" w:themeTint="80"/>
              </w:rPr>
              <w:t>Encoder’sPro</w:t>
            </w:r>
          </w:p>
          <w:p w14:paraId="42975CE7" w14:textId="1E90A303" w:rsidR="00421CE3" w:rsidRDefault="00421CE3" w:rsidP="00421CE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ICS/SCADA S</w:t>
            </w:r>
            <w:r>
              <w:rPr>
                <w:b/>
                <w:bCs/>
                <w:sz w:val="24"/>
                <w:szCs w:val="24"/>
              </w:rPr>
              <w:t>ecurity</w:t>
            </w:r>
          </w:p>
          <w:p w14:paraId="43D3DB4A" w14:textId="77777777" w:rsidR="00421CE3" w:rsidRDefault="00421CE3" w:rsidP="00421CE3">
            <w:pPr>
              <w:rPr>
                <w:rFonts w:ascii="Arial Narrow" w:hAnsi="Arial Narrow"/>
                <w:color w:val="7F7F7F" w:themeColor="text1" w:themeTint="80"/>
              </w:rPr>
            </w:pPr>
            <w:r>
              <w:rPr>
                <w:rFonts w:ascii="Arial Narrow" w:hAnsi="Arial Narrow"/>
                <w:color w:val="7F7F7F" w:themeColor="text1" w:themeTint="80"/>
              </w:rPr>
              <w:t>Encoder’sPro</w:t>
            </w:r>
          </w:p>
          <w:p w14:paraId="159016FA" w14:textId="77777777" w:rsidR="00317DD7" w:rsidRDefault="00317DD7" w:rsidP="00317DD7">
            <w:pPr>
              <w:pStyle w:val="Heading2"/>
              <w:shd w:val="clear" w:color="auto" w:fill="FFFFFF"/>
              <w:rPr>
                <w:rFonts w:ascii="Segoe UI" w:hAnsi="Segoe UI" w:cs="Segoe UI"/>
              </w:rPr>
            </w:pPr>
          </w:p>
          <w:p w14:paraId="257FADB5" w14:textId="77777777" w:rsidR="00317DD7" w:rsidRDefault="00317DD7" w:rsidP="00317DD7">
            <w:pPr>
              <w:pStyle w:val="Heading2"/>
              <w:shd w:val="clear" w:color="auto" w:fill="FFFFFF"/>
              <w:rPr>
                <w:rFonts w:ascii="Segoe UI" w:hAnsi="Segoe UI" w:cs="Segoe UI"/>
              </w:rPr>
            </w:pPr>
          </w:p>
          <w:p w14:paraId="39624697" w14:textId="53CE1EC7" w:rsidR="00317DD7" w:rsidRPr="00317DD7" w:rsidRDefault="00317DD7" w:rsidP="00317DD7">
            <w:pPr>
              <w:pStyle w:val="Heading2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317DD7">
              <w:rPr>
                <w:rFonts w:ascii="Times New Roman" w:hAnsi="Times New Roman" w:cs="Times New Roman"/>
                <w:sz w:val="28"/>
                <w:szCs w:val="28"/>
              </w:rPr>
              <w:t>Honors &amp; awards</w:t>
            </w:r>
          </w:p>
          <w:p w14:paraId="046AC31E" w14:textId="5702E67D" w:rsidR="00731469" w:rsidRPr="00317DD7" w:rsidRDefault="00731469" w:rsidP="00317DD7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</w:rPr>
            </w:pPr>
            <w:r w:rsidRPr="00317DD7">
              <w:rPr>
                <w:b/>
                <w:bCs/>
                <w:sz w:val="24"/>
                <w:szCs w:val="24"/>
              </w:rPr>
              <w:t>HALL OF FAME MYPINPAD.COM</w:t>
            </w:r>
          </w:p>
          <w:p w14:paraId="43B32381" w14:textId="27AC522C" w:rsidR="00731469" w:rsidRPr="00317DD7" w:rsidRDefault="00731469" w:rsidP="00317DD7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</w:rPr>
            </w:pPr>
            <w:r w:rsidRPr="00317DD7">
              <w:rPr>
                <w:b/>
                <w:bCs/>
                <w:sz w:val="24"/>
                <w:szCs w:val="24"/>
              </w:rPr>
              <w:t xml:space="preserve">Hall OF Fame </w:t>
            </w:r>
            <w:r w:rsidRPr="00317DD7">
              <w:rPr>
                <w:b/>
                <w:bCs/>
                <w:sz w:val="24"/>
                <w:szCs w:val="24"/>
              </w:rPr>
              <w:t>at</w:t>
            </w:r>
            <w:r w:rsidRPr="00317DD7">
              <w:rPr>
                <w:b/>
                <w:bCs/>
                <w:sz w:val="24"/>
                <w:szCs w:val="24"/>
              </w:rPr>
              <w:t xml:space="preserve"> Department of Homeland Security</w:t>
            </w:r>
          </w:p>
          <w:p w14:paraId="5FA10315" w14:textId="18D92CFE" w:rsidR="00731469" w:rsidRPr="00317DD7" w:rsidRDefault="00731469" w:rsidP="00317DD7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</w:rPr>
            </w:pPr>
            <w:r w:rsidRPr="00317DD7">
              <w:rPr>
                <w:b/>
                <w:bCs/>
                <w:sz w:val="24"/>
                <w:szCs w:val="24"/>
              </w:rPr>
              <w:t>Acknowledge by CERT-IN ELECTRONICS &amp; ICT ACADEMIES MINISTRY OF ELECTRONICS &amp; INFORMATION TECHNOLOGY. Government of India</w:t>
            </w:r>
          </w:p>
          <w:p w14:paraId="3F0026BA" w14:textId="5D3278AA" w:rsidR="00731469" w:rsidRPr="00317DD7" w:rsidRDefault="00731469" w:rsidP="00317DD7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</w:rPr>
            </w:pPr>
            <w:r w:rsidRPr="00317DD7">
              <w:rPr>
                <w:b/>
                <w:bCs/>
                <w:sz w:val="24"/>
                <w:szCs w:val="24"/>
              </w:rPr>
              <w:t>Acknowledge by UK government</w:t>
            </w:r>
          </w:p>
          <w:p w14:paraId="03DA8F35" w14:textId="5E9FB8EE" w:rsidR="00731469" w:rsidRPr="00317DD7" w:rsidRDefault="00731469" w:rsidP="00317DD7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</w:rPr>
            </w:pPr>
            <w:r w:rsidRPr="00317DD7">
              <w:rPr>
                <w:b/>
                <w:bCs/>
                <w:sz w:val="24"/>
                <w:szCs w:val="24"/>
              </w:rPr>
              <w:t>Appreciation letter from PANASONIC</w:t>
            </w:r>
          </w:p>
          <w:p w14:paraId="72B48B5D" w14:textId="7A7B16DE" w:rsidR="00731469" w:rsidRPr="00317DD7" w:rsidRDefault="00731469" w:rsidP="00317DD7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</w:rPr>
            </w:pPr>
            <w:r w:rsidRPr="00317DD7">
              <w:rPr>
                <w:b/>
                <w:bCs/>
                <w:sz w:val="24"/>
                <w:szCs w:val="24"/>
              </w:rPr>
              <w:t>Appreciation letter from QUALCOMM</w:t>
            </w:r>
          </w:p>
          <w:p w14:paraId="7C22BF33" w14:textId="135367F2" w:rsidR="00731469" w:rsidRPr="00317DD7" w:rsidRDefault="00731469" w:rsidP="00317DD7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</w:rPr>
            </w:pPr>
            <w:r w:rsidRPr="00317DD7">
              <w:rPr>
                <w:b/>
                <w:bCs/>
                <w:sz w:val="24"/>
                <w:szCs w:val="24"/>
              </w:rPr>
              <w:t>Hall Of Fame from Nvidia</w:t>
            </w:r>
          </w:p>
          <w:p w14:paraId="15A5E847" w14:textId="00318746" w:rsidR="00A20AFA" w:rsidRPr="00A20AFA" w:rsidRDefault="00A20AFA" w:rsidP="00503007">
            <w:pPr>
              <w:rPr>
                <w:b/>
                <w:bCs/>
                <w:sz w:val="24"/>
                <w:szCs w:val="24"/>
              </w:rPr>
            </w:pPr>
          </w:p>
          <w:p w14:paraId="7D8934FF" w14:textId="77777777" w:rsidR="00503007" w:rsidRPr="00503007" w:rsidRDefault="00503007" w:rsidP="00503007">
            <w:pPr>
              <w:rPr>
                <w:rFonts w:asciiTheme="majorHAnsi" w:hAnsiTheme="majorHAnsi"/>
                <w:b/>
                <w:bCs/>
                <w:color w:val="0D0D0D" w:themeColor="text1" w:themeTint="F2"/>
              </w:rPr>
            </w:pPr>
            <w:r w:rsidRPr="00503007">
              <w:rPr>
                <w:rFonts w:asciiTheme="majorHAnsi" w:hAnsiTheme="majorHAnsi"/>
                <w:b/>
                <w:bCs/>
                <w:color w:val="0D0D0D" w:themeColor="text1" w:themeTint="F2"/>
              </w:rPr>
              <w:lastRenderedPageBreak/>
              <w:t>OPERATING SYSTEMS</w:t>
            </w:r>
          </w:p>
          <w:p w14:paraId="66D9A96F" w14:textId="21AF827C" w:rsidR="00503007" w:rsidRDefault="00503007" w:rsidP="00503007">
            <w:pPr>
              <w:rPr>
                <w:rFonts w:ascii="Arial Narrow" w:hAnsi="Arial Narrow"/>
                <w:b/>
                <w:bCs/>
                <w:color w:val="7F7F7F" w:themeColor="text1" w:themeTint="80"/>
              </w:rPr>
            </w:pPr>
            <w:r w:rsidRPr="00503007">
              <w:rPr>
                <w:rFonts w:ascii="Arial Narrow" w:hAnsi="Arial Narrow"/>
                <w:b/>
                <w:bCs/>
                <w:color w:val="7F7F7F" w:themeColor="text1" w:themeTint="80"/>
              </w:rPr>
              <w:t xml:space="preserve"> Linux, Unix, Solaris, Windows, Mac</w:t>
            </w:r>
          </w:p>
          <w:p w14:paraId="652D8DAF" w14:textId="77777777" w:rsidR="00476CD4" w:rsidRDefault="00476CD4" w:rsidP="00503007">
            <w:pPr>
              <w:rPr>
                <w:rFonts w:ascii="Arial Narrow" w:hAnsi="Arial Narrow"/>
                <w:b/>
                <w:bCs/>
                <w:color w:val="7F7F7F" w:themeColor="text1" w:themeTint="80"/>
              </w:rPr>
            </w:pPr>
          </w:p>
          <w:p w14:paraId="2C8A9B1B" w14:textId="72C34D2B" w:rsidR="00476CD4" w:rsidRPr="00476CD4" w:rsidRDefault="00476CD4" w:rsidP="00317DD7">
            <w:pPr>
              <w:rPr>
                <w:rFonts w:asciiTheme="majorHAnsi" w:hAnsiTheme="majorHAnsi"/>
                <w:b/>
                <w:bCs/>
                <w:color w:val="0D0D0D" w:themeColor="text1" w:themeTint="F2"/>
              </w:rPr>
            </w:pPr>
            <w:r w:rsidRPr="00476CD4">
              <w:rPr>
                <w:rFonts w:asciiTheme="majorHAnsi" w:hAnsiTheme="majorHAnsi"/>
                <w:b/>
                <w:bCs/>
                <w:color w:val="0D0D0D" w:themeColor="text1" w:themeTint="F2"/>
              </w:rPr>
              <w:t>Technical Language</w:t>
            </w:r>
          </w:p>
          <w:p w14:paraId="49746ECB" w14:textId="3946AADE" w:rsidR="00476CD4" w:rsidRDefault="00476CD4" w:rsidP="00317DD7">
            <w:pPr>
              <w:rPr>
                <w:rFonts w:ascii="Arial Narrow" w:hAnsi="Arial Narrow"/>
                <w:b/>
                <w:bCs/>
                <w:color w:val="7F7F7F" w:themeColor="text1" w:themeTint="80"/>
              </w:rPr>
            </w:pPr>
            <w:r>
              <w:rPr>
                <w:rFonts w:ascii="Arial Narrow" w:hAnsi="Arial Narrow"/>
                <w:b/>
                <w:bCs/>
                <w:color w:val="7F7F7F" w:themeColor="text1" w:themeTint="80"/>
              </w:rPr>
              <w:t>Html, CSS, P</w:t>
            </w:r>
            <w:r w:rsidR="00317DD7">
              <w:rPr>
                <w:rFonts w:ascii="Arial Narrow" w:hAnsi="Arial Narrow"/>
                <w:b/>
                <w:bCs/>
                <w:color w:val="7F7F7F" w:themeColor="text1" w:themeTint="80"/>
              </w:rPr>
              <w:t>HP</w:t>
            </w:r>
            <w:r>
              <w:rPr>
                <w:rFonts w:ascii="Arial Narrow" w:hAnsi="Arial Narrow"/>
                <w:b/>
                <w:bCs/>
                <w:color w:val="7F7F7F" w:themeColor="text1" w:themeTint="80"/>
              </w:rPr>
              <w:t>, Python,</w:t>
            </w:r>
          </w:p>
          <w:p w14:paraId="0EE297CC" w14:textId="77777777" w:rsidR="00476CD4" w:rsidRDefault="00476CD4" w:rsidP="00317DD7">
            <w:pPr>
              <w:rPr>
                <w:rFonts w:asciiTheme="majorHAnsi" w:hAnsiTheme="majorHAnsi"/>
                <w:b/>
                <w:bCs/>
                <w:color w:val="0D0D0D" w:themeColor="text1" w:themeTint="F2"/>
              </w:rPr>
            </w:pPr>
          </w:p>
          <w:p w14:paraId="624E523A" w14:textId="1FA16D16" w:rsidR="00503007" w:rsidRPr="00476CD4" w:rsidRDefault="00503007" w:rsidP="00317DD7">
            <w:pPr>
              <w:rPr>
                <w:rFonts w:asciiTheme="majorHAnsi" w:hAnsiTheme="majorHAnsi"/>
                <w:b/>
                <w:bCs/>
                <w:color w:val="0D0D0D" w:themeColor="text1" w:themeTint="F2"/>
              </w:rPr>
            </w:pPr>
            <w:r w:rsidRPr="00476CD4">
              <w:rPr>
                <w:rFonts w:asciiTheme="majorHAnsi" w:hAnsiTheme="majorHAnsi"/>
                <w:b/>
                <w:bCs/>
                <w:color w:val="0D0D0D" w:themeColor="text1" w:themeTint="F2"/>
              </w:rPr>
              <w:t>Languages</w:t>
            </w:r>
          </w:p>
          <w:p w14:paraId="095D2215" w14:textId="688756B8" w:rsidR="00476CD4" w:rsidRDefault="00503007" w:rsidP="00317DD7">
            <w:pPr>
              <w:rPr>
                <w:rFonts w:asciiTheme="majorHAnsi" w:hAnsiTheme="majorHAnsi"/>
                <w:b/>
                <w:bCs/>
                <w:color w:val="0D0D0D" w:themeColor="text1" w:themeTint="F2"/>
              </w:rPr>
            </w:pPr>
            <w:r>
              <w:rPr>
                <w:rFonts w:ascii="Arial Narrow" w:hAnsi="Arial Narrow"/>
                <w:b/>
                <w:bCs/>
                <w:color w:val="7F7F7F" w:themeColor="text1" w:themeTint="80"/>
              </w:rPr>
              <w:t>Marathi, Hindi</w:t>
            </w:r>
            <w:r w:rsidR="006E1B3D">
              <w:rPr>
                <w:rFonts w:ascii="Arial Narrow" w:hAnsi="Arial Narrow"/>
                <w:b/>
                <w:bCs/>
                <w:color w:val="7F7F7F" w:themeColor="text1" w:themeTint="80"/>
              </w:rPr>
              <w:t>, English</w:t>
            </w:r>
          </w:p>
          <w:p w14:paraId="5A4329BB" w14:textId="25E6266E" w:rsidR="00476CD4" w:rsidRPr="00476CD4" w:rsidRDefault="00476CD4" w:rsidP="00317DD7">
            <w:pPr>
              <w:rPr>
                <w:rFonts w:asciiTheme="majorHAnsi" w:hAnsiTheme="majorHAnsi"/>
                <w:b/>
                <w:bCs/>
                <w:color w:val="0D0D0D" w:themeColor="text1" w:themeTint="F2"/>
              </w:rPr>
            </w:pPr>
            <w:r w:rsidRPr="00476CD4">
              <w:rPr>
                <w:rFonts w:asciiTheme="majorHAnsi" w:hAnsiTheme="majorHAnsi"/>
                <w:b/>
                <w:bCs/>
                <w:color w:val="0D0D0D" w:themeColor="text1" w:themeTint="F2"/>
              </w:rPr>
              <w:t>HOBBIES:</w:t>
            </w:r>
          </w:p>
          <w:p w14:paraId="7551EC3B" w14:textId="1D6F30ED" w:rsidR="00503007" w:rsidRDefault="00476CD4" w:rsidP="00317DD7">
            <w:pPr>
              <w:rPr>
                <w:rFonts w:ascii="Arial Narrow" w:hAnsi="Arial Narrow"/>
                <w:b/>
                <w:bCs/>
                <w:color w:val="7F7F7F" w:themeColor="text1" w:themeTint="80"/>
              </w:rPr>
            </w:pPr>
            <w:r w:rsidRPr="00476CD4">
              <w:rPr>
                <w:rFonts w:ascii="Arial Narrow" w:hAnsi="Arial Narrow"/>
                <w:b/>
                <w:bCs/>
                <w:color w:val="7F7F7F" w:themeColor="text1" w:themeTint="80"/>
              </w:rPr>
              <w:t>Reading book, bug hunting, online gaming</w:t>
            </w:r>
          </w:p>
          <w:p w14:paraId="16290594" w14:textId="3EC7B22B" w:rsidR="00476CD4" w:rsidRDefault="00476CD4" w:rsidP="00317DD7">
            <w:pPr>
              <w:rPr>
                <w:rFonts w:ascii="Arial Narrow" w:hAnsi="Arial Narrow"/>
                <w:b/>
                <w:bCs/>
                <w:color w:val="7F7F7F" w:themeColor="text1" w:themeTint="80"/>
              </w:rPr>
            </w:pPr>
          </w:p>
          <w:p w14:paraId="42037E59" w14:textId="77777777" w:rsidR="00476CD4" w:rsidRPr="00476CD4" w:rsidRDefault="00476CD4" w:rsidP="00317DD7">
            <w:pPr>
              <w:rPr>
                <w:rFonts w:asciiTheme="majorHAnsi" w:hAnsiTheme="majorHAnsi"/>
                <w:b/>
                <w:bCs/>
                <w:color w:val="0D0D0D" w:themeColor="text1" w:themeTint="F2"/>
              </w:rPr>
            </w:pPr>
            <w:r w:rsidRPr="00476CD4">
              <w:rPr>
                <w:rFonts w:asciiTheme="majorHAnsi" w:hAnsiTheme="majorHAnsi"/>
                <w:b/>
                <w:bCs/>
                <w:color w:val="0D0D0D" w:themeColor="text1" w:themeTint="F2"/>
              </w:rPr>
              <w:t>DECLARATION: -</w:t>
            </w:r>
          </w:p>
          <w:p w14:paraId="3D524A7F" w14:textId="1B12E1F1" w:rsidR="00476CD4" w:rsidRDefault="00476CD4" w:rsidP="00317DD7">
            <w:pPr>
              <w:rPr>
                <w:rFonts w:ascii="Arial Narrow" w:hAnsi="Arial Narrow"/>
                <w:b/>
                <w:bCs/>
                <w:color w:val="7F7F7F" w:themeColor="text1" w:themeTint="80"/>
              </w:rPr>
            </w:pPr>
            <w:r w:rsidRPr="00476CD4">
              <w:rPr>
                <w:rFonts w:ascii="Arial Narrow" w:hAnsi="Arial Narrow"/>
                <w:b/>
                <w:bCs/>
                <w:color w:val="7F7F7F" w:themeColor="text1" w:themeTint="80"/>
              </w:rPr>
              <w:t>I HERE DECLARE THAT ABOVE GIVEN INFORMATION IS BEST OF MY KNOWLEDGE.</w:t>
            </w:r>
          </w:p>
          <w:p w14:paraId="36436F04" w14:textId="77777777" w:rsidR="00476CD4" w:rsidRPr="00476CD4" w:rsidRDefault="00476CD4" w:rsidP="00317DD7">
            <w:pPr>
              <w:rPr>
                <w:rFonts w:ascii="Arial Narrow" w:hAnsi="Arial Narrow"/>
                <w:b/>
                <w:bCs/>
                <w:color w:val="7F7F7F" w:themeColor="text1" w:themeTint="80"/>
              </w:rPr>
            </w:pPr>
          </w:p>
          <w:p w14:paraId="0E0AE654" w14:textId="2B16B327" w:rsidR="00476CD4" w:rsidRDefault="00476CD4" w:rsidP="00317DD7">
            <w:pPr>
              <w:rPr>
                <w:rFonts w:ascii="Arial Narrow" w:hAnsi="Arial Narrow"/>
                <w:b/>
                <w:bCs/>
                <w:color w:val="7F7F7F" w:themeColor="text1" w:themeTint="80"/>
              </w:rPr>
            </w:pPr>
            <w:r w:rsidRPr="00476CD4">
              <w:rPr>
                <w:rFonts w:ascii="Arial Narrow" w:hAnsi="Arial Narrow"/>
                <w:b/>
                <w:bCs/>
                <w:color w:val="7F7F7F" w:themeColor="text1" w:themeTint="80"/>
              </w:rPr>
              <w:t xml:space="preserve">DATE: - </w:t>
            </w:r>
            <w:r>
              <w:rPr>
                <w:rFonts w:ascii="Arial Narrow" w:hAnsi="Arial Narrow"/>
                <w:b/>
                <w:bCs/>
                <w:color w:val="7F7F7F" w:themeColor="text1" w:themeTint="80"/>
              </w:rPr>
              <w:t xml:space="preserve">                                                                         </w:t>
            </w:r>
            <w:r w:rsidRPr="00476CD4">
              <w:rPr>
                <w:rFonts w:ascii="Arial Narrow" w:hAnsi="Arial Narrow"/>
                <w:b/>
                <w:bCs/>
                <w:color w:val="7F7F7F" w:themeColor="text1" w:themeTint="80"/>
              </w:rPr>
              <w:t>SIGNATURE: -</w:t>
            </w:r>
          </w:p>
          <w:p w14:paraId="20E39EA2" w14:textId="4AE7D6E1" w:rsidR="006E1B3D" w:rsidRDefault="006E1B3D" w:rsidP="00317DD7">
            <w:pPr>
              <w:rPr>
                <w:rFonts w:ascii="Arial Narrow" w:hAnsi="Arial Narrow"/>
                <w:b/>
                <w:bCs/>
                <w:color w:val="7F7F7F" w:themeColor="text1" w:themeTint="80"/>
              </w:rPr>
            </w:pPr>
            <w:r>
              <w:rPr>
                <w:rFonts w:ascii="Arial Narrow" w:hAnsi="Arial Narrow"/>
                <w:b/>
                <w:bCs/>
                <w:color w:val="7F7F7F" w:themeColor="text1" w:themeTint="80"/>
              </w:rPr>
              <w:t>(VINIT ANANT BETKAR)</w:t>
            </w:r>
          </w:p>
          <w:p w14:paraId="53537BB7" w14:textId="77777777" w:rsidR="00476CD4" w:rsidRDefault="00476CD4" w:rsidP="00503007">
            <w:pPr>
              <w:rPr>
                <w:rFonts w:ascii="Arial Narrow" w:hAnsi="Arial Narrow"/>
                <w:b/>
                <w:bCs/>
                <w:color w:val="7F7F7F" w:themeColor="text1" w:themeTint="80"/>
              </w:rPr>
            </w:pPr>
          </w:p>
          <w:p w14:paraId="58C6184A" w14:textId="77777777" w:rsidR="00503007" w:rsidRPr="00503007" w:rsidRDefault="00503007" w:rsidP="00503007">
            <w:pPr>
              <w:rPr>
                <w:rFonts w:ascii="Arial Narrow" w:hAnsi="Arial Narrow"/>
                <w:b/>
                <w:bCs/>
                <w:color w:val="7F7F7F" w:themeColor="text1" w:themeTint="80"/>
              </w:rPr>
            </w:pPr>
          </w:p>
          <w:p w14:paraId="7E7FB852" w14:textId="0469351F" w:rsidR="00503007" w:rsidRDefault="00503007" w:rsidP="000767FB"/>
          <w:p w14:paraId="53278834" w14:textId="2EA11798" w:rsidR="00503007" w:rsidRDefault="00503007" w:rsidP="000767FB"/>
          <w:p w14:paraId="751300DA" w14:textId="751494D7" w:rsidR="00503007" w:rsidRDefault="00503007" w:rsidP="000767FB"/>
          <w:p w14:paraId="319F00CE" w14:textId="3BEEACB0" w:rsidR="00503007" w:rsidRDefault="00503007" w:rsidP="000767FB"/>
          <w:p w14:paraId="4E63AB36" w14:textId="60AC1733" w:rsidR="00503007" w:rsidRDefault="00503007" w:rsidP="000767FB"/>
          <w:p w14:paraId="18D4A95A" w14:textId="520C3355" w:rsidR="00503007" w:rsidRDefault="00503007" w:rsidP="00503007"/>
        </w:tc>
      </w:tr>
      <w:tr w:rsidR="000629D5" w:rsidRPr="00A20AFA" w14:paraId="0F29451D" w14:textId="77777777" w:rsidTr="00503007">
        <w:trPr>
          <w:trHeight w:val="9504"/>
        </w:trPr>
        <w:tc>
          <w:tcPr>
            <w:tcW w:w="3828" w:type="dxa"/>
            <w:vAlign w:val="bottom"/>
          </w:tcPr>
          <w:p w14:paraId="70C48481" w14:textId="27444860" w:rsidR="000629D5" w:rsidRPr="00A20AFA" w:rsidRDefault="000767FB" w:rsidP="00846D4F">
            <w:pPr>
              <w:pStyle w:val="Title"/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VINIT BETKAR</w:t>
            </w:r>
          </w:p>
          <w:p w14:paraId="3E1C2E2B" w14:textId="51FBFA82" w:rsidR="000629D5" w:rsidRPr="00A20AFA" w:rsidRDefault="000629D5" w:rsidP="000629D5">
            <w:pPr>
              <w:pStyle w:val="Subtitle"/>
              <w:rPr>
                <w:color w:val="auto"/>
                <w:spacing w:val="1"/>
                <w:w w:val="97"/>
                <w:sz w:val="28"/>
              </w:rPr>
            </w:pPr>
          </w:p>
          <w:p w14:paraId="5A23F146" w14:textId="77777777" w:rsidR="000629D5" w:rsidRPr="00A20AFA" w:rsidRDefault="000629D5" w:rsidP="000629D5">
            <w:pPr>
              <w:rPr>
                <w:sz w:val="28"/>
                <w:szCs w:val="28"/>
              </w:rPr>
            </w:pPr>
          </w:p>
          <w:sdt>
            <w:sdtPr>
              <w:rPr>
                <w:sz w:val="28"/>
                <w:szCs w:val="28"/>
              </w:rPr>
              <w:id w:val="-1954003311"/>
              <w:placeholder>
                <w:docPart w:val="AAF9D4EC9F6547AE8020B30ADC4B641F"/>
              </w:placeholder>
              <w:temporary/>
              <w:showingPlcHdr/>
              <w15:appearance w15:val="hidden"/>
            </w:sdtPr>
            <w:sdtContent>
              <w:p w14:paraId="2FEBF97A" w14:textId="77777777" w:rsidR="000629D5" w:rsidRPr="00A20AFA" w:rsidRDefault="000629D5" w:rsidP="00846D4F">
                <w:pPr>
                  <w:pStyle w:val="Heading2"/>
                  <w:rPr>
                    <w:sz w:val="28"/>
                    <w:szCs w:val="28"/>
                  </w:rPr>
                </w:pPr>
                <w:r w:rsidRPr="00A20AFA">
                  <w:rPr>
                    <w:rStyle w:val="Heading2Char"/>
                    <w:b/>
                    <w:bCs/>
                    <w:caps/>
                    <w:sz w:val="28"/>
                    <w:szCs w:val="28"/>
                  </w:rPr>
                  <w:t>CONTACT</w:t>
                </w:r>
              </w:p>
            </w:sdtContent>
          </w:sdt>
          <w:sdt>
            <w:sdtPr>
              <w:rPr>
                <w:sz w:val="28"/>
                <w:szCs w:val="28"/>
              </w:rPr>
              <w:id w:val="1111563247"/>
              <w:placeholder>
                <w:docPart w:val="4CBFDB485EB14F85A293BB6134515DC8"/>
              </w:placeholder>
              <w:temporary/>
              <w:showingPlcHdr/>
              <w15:appearance w15:val="hidden"/>
            </w:sdtPr>
            <w:sdtContent>
              <w:p w14:paraId="0ACE7825" w14:textId="77777777" w:rsidR="000629D5" w:rsidRPr="00A20AFA" w:rsidRDefault="000629D5" w:rsidP="000629D5">
                <w:pPr>
                  <w:pStyle w:val="ContactDetails"/>
                  <w:rPr>
                    <w:sz w:val="28"/>
                    <w:szCs w:val="28"/>
                  </w:rPr>
                </w:pPr>
                <w:r w:rsidRPr="00A20AFA">
                  <w:rPr>
                    <w:sz w:val="28"/>
                    <w:szCs w:val="28"/>
                  </w:rPr>
                  <w:t>PHONE:</w:t>
                </w:r>
              </w:p>
            </w:sdtContent>
          </w:sdt>
          <w:p w14:paraId="2DE3C71C" w14:textId="0A3A0BB0" w:rsidR="000629D5" w:rsidRPr="00A20AFA" w:rsidRDefault="000767FB" w:rsidP="000629D5">
            <w:pPr>
              <w:pStyle w:val="ContactDetails"/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(+91) 9324059170</w:t>
            </w:r>
          </w:p>
          <w:p w14:paraId="6FDF219F" w14:textId="77777777" w:rsidR="000767FB" w:rsidRPr="00A20AFA" w:rsidRDefault="000767FB" w:rsidP="000629D5">
            <w:pPr>
              <w:pStyle w:val="ContactDetails"/>
              <w:rPr>
                <w:sz w:val="28"/>
                <w:szCs w:val="28"/>
              </w:rPr>
            </w:pPr>
          </w:p>
          <w:p w14:paraId="773A5B61" w14:textId="77777777" w:rsidR="00503007" w:rsidRPr="00A20AFA" w:rsidRDefault="00503007" w:rsidP="00503007">
            <w:pPr>
              <w:pStyle w:val="ContactDetails"/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SOCIAL PROFILES:</w:t>
            </w:r>
          </w:p>
          <w:p w14:paraId="14D09DC3" w14:textId="77777777" w:rsidR="00503007" w:rsidRPr="00A20AFA" w:rsidRDefault="00000000" w:rsidP="00503007">
            <w:pPr>
              <w:pStyle w:val="ContactDetails"/>
              <w:numPr>
                <w:ilvl w:val="0"/>
                <w:numId w:val="2"/>
              </w:numPr>
              <w:rPr>
                <w:sz w:val="28"/>
                <w:szCs w:val="28"/>
              </w:rPr>
            </w:pPr>
            <w:hyperlink r:id="rId12" w:history="1">
              <w:r w:rsidR="00503007" w:rsidRPr="00A20AFA">
                <w:rPr>
                  <w:rStyle w:val="Hyperlink"/>
                  <w:sz w:val="28"/>
                  <w:szCs w:val="28"/>
                </w:rPr>
                <w:t>LinkedIn</w:t>
              </w:r>
            </w:hyperlink>
          </w:p>
          <w:p w14:paraId="22410FB1" w14:textId="56CCBF90" w:rsidR="00503007" w:rsidRPr="00A20AFA" w:rsidRDefault="00000000" w:rsidP="00503007">
            <w:pPr>
              <w:pStyle w:val="ContactDetails"/>
              <w:numPr>
                <w:ilvl w:val="0"/>
                <w:numId w:val="2"/>
              </w:numPr>
              <w:rPr>
                <w:sz w:val="28"/>
                <w:szCs w:val="28"/>
              </w:rPr>
            </w:pPr>
            <w:hyperlink r:id="rId13" w:history="1">
              <w:r w:rsidR="00503007" w:rsidRPr="00A20AFA">
                <w:rPr>
                  <w:rStyle w:val="Hyperlink"/>
                  <w:sz w:val="28"/>
                  <w:szCs w:val="28"/>
                </w:rPr>
                <w:t>Instagram</w:t>
              </w:r>
            </w:hyperlink>
          </w:p>
          <w:p w14:paraId="7D700093" w14:textId="54E60022" w:rsidR="007A574C" w:rsidRPr="00A20AFA" w:rsidRDefault="00000000" w:rsidP="00503007">
            <w:pPr>
              <w:pStyle w:val="ContactDetails"/>
              <w:numPr>
                <w:ilvl w:val="0"/>
                <w:numId w:val="2"/>
              </w:numPr>
              <w:rPr>
                <w:sz w:val="28"/>
                <w:szCs w:val="28"/>
              </w:rPr>
            </w:pPr>
            <w:hyperlink r:id="rId14" w:history="1">
              <w:proofErr w:type="spellStart"/>
              <w:r w:rsidR="007A574C" w:rsidRPr="00A20AFA">
                <w:rPr>
                  <w:rStyle w:val="Hyperlink"/>
                  <w:sz w:val="28"/>
                  <w:szCs w:val="28"/>
                </w:rPr>
                <w:t>whatsApp</w:t>
              </w:r>
              <w:proofErr w:type="spellEnd"/>
            </w:hyperlink>
          </w:p>
          <w:p w14:paraId="6D328FFC" w14:textId="77777777" w:rsidR="00503007" w:rsidRPr="00A20AFA" w:rsidRDefault="00503007" w:rsidP="00503007">
            <w:pPr>
              <w:pStyle w:val="NoSpacing"/>
              <w:rPr>
                <w:sz w:val="28"/>
                <w:szCs w:val="28"/>
              </w:rPr>
            </w:pPr>
          </w:p>
          <w:p w14:paraId="071A0387" w14:textId="77777777" w:rsidR="00503007" w:rsidRPr="00A20AFA" w:rsidRDefault="00503007" w:rsidP="00503007">
            <w:pPr>
              <w:pStyle w:val="NoSpacing"/>
              <w:rPr>
                <w:sz w:val="28"/>
                <w:szCs w:val="28"/>
              </w:rPr>
            </w:pPr>
          </w:p>
          <w:p w14:paraId="0C0610FC" w14:textId="77777777" w:rsidR="00503007" w:rsidRPr="00A20AFA" w:rsidRDefault="00503007" w:rsidP="00503007">
            <w:pPr>
              <w:pStyle w:val="NoSpacing"/>
              <w:rPr>
                <w:sz w:val="28"/>
                <w:szCs w:val="28"/>
              </w:rPr>
            </w:pPr>
          </w:p>
          <w:sdt>
            <w:sdtPr>
              <w:rPr>
                <w:sz w:val="28"/>
                <w:szCs w:val="28"/>
              </w:rPr>
              <w:id w:val="-240260293"/>
              <w:placeholder>
                <w:docPart w:val="4BD02F16A5AC478592E844A28F6F3827"/>
              </w:placeholder>
              <w:temporary/>
              <w:showingPlcHdr/>
              <w15:appearance w15:val="hidden"/>
            </w:sdtPr>
            <w:sdtContent>
              <w:p w14:paraId="5FC65D33" w14:textId="77777777" w:rsidR="00503007" w:rsidRPr="00A20AFA" w:rsidRDefault="00503007" w:rsidP="00503007">
                <w:pPr>
                  <w:pStyle w:val="ContactDetails"/>
                  <w:rPr>
                    <w:sz w:val="28"/>
                    <w:szCs w:val="28"/>
                  </w:rPr>
                </w:pPr>
                <w:r w:rsidRPr="00A20AFA">
                  <w:rPr>
                    <w:sz w:val="28"/>
                    <w:szCs w:val="28"/>
                  </w:rPr>
                  <w:t>EMAIL:</w:t>
                </w:r>
              </w:p>
            </w:sdtContent>
          </w:sdt>
          <w:p w14:paraId="57F25C92" w14:textId="77777777" w:rsidR="00503007" w:rsidRPr="00A20AFA" w:rsidRDefault="00000000" w:rsidP="00503007">
            <w:pPr>
              <w:pStyle w:val="ContactDetails"/>
              <w:rPr>
                <w:rStyle w:val="Hyperlink"/>
                <w:sz w:val="28"/>
                <w:szCs w:val="28"/>
              </w:rPr>
            </w:pPr>
            <w:hyperlink r:id="rId15" w:history="1">
              <w:r w:rsidR="00503007" w:rsidRPr="00A20AFA">
                <w:rPr>
                  <w:rStyle w:val="Hyperlink"/>
                  <w:sz w:val="28"/>
                  <w:szCs w:val="28"/>
                </w:rPr>
                <w:t>Vinitbetkar0512@gmail.com</w:t>
              </w:r>
            </w:hyperlink>
          </w:p>
          <w:p w14:paraId="1FAF8375" w14:textId="329555D3" w:rsidR="000629D5" w:rsidRPr="00A20AFA" w:rsidRDefault="000629D5" w:rsidP="000629D5">
            <w:pPr>
              <w:pStyle w:val="ContactDetails"/>
              <w:rPr>
                <w:sz w:val="28"/>
                <w:szCs w:val="28"/>
              </w:rPr>
            </w:pPr>
          </w:p>
          <w:p w14:paraId="260A6110" w14:textId="3ACB8668" w:rsidR="00503007" w:rsidRPr="00A20AFA" w:rsidRDefault="00503007" w:rsidP="000629D5">
            <w:pPr>
              <w:pStyle w:val="ContactDetails"/>
              <w:rPr>
                <w:sz w:val="28"/>
                <w:szCs w:val="28"/>
              </w:rPr>
            </w:pPr>
          </w:p>
          <w:p w14:paraId="2CF012FB" w14:textId="111500CD" w:rsidR="00503007" w:rsidRPr="00A20AFA" w:rsidRDefault="00503007" w:rsidP="000629D5">
            <w:pPr>
              <w:pStyle w:val="ContactDetails"/>
              <w:rPr>
                <w:sz w:val="28"/>
                <w:szCs w:val="28"/>
              </w:rPr>
            </w:pPr>
          </w:p>
          <w:p w14:paraId="6DCC753D" w14:textId="77777777" w:rsidR="00503007" w:rsidRPr="00A20AFA" w:rsidRDefault="00503007" w:rsidP="000629D5">
            <w:pPr>
              <w:pStyle w:val="ContactDetails"/>
              <w:rPr>
                <w:sz w:val="28"/>
                <w:szCs w:val="28"/>
              </w:rPr>
            </w:pPr>
          </w:p>
          <w:p w14:paraId="14E2583B" w14:textId="77777777" w:rsidR="00503007" w:rsidRPr="00A20AFA" w:rsidRDefault="00503007" w:rsidP="00503007">
            <w:pPr>
              <w:pStyle w:val="ContactDetails"/>
              <w:rPr>
                <w:sz w:val="28"/>
                <w:szCs w:val="28"/>
              </w:rPr>
            </w:pPr>
          </w:p>
          <w:p w14:paraId="4DFCED01" w14:textId="77777777" w:rsidR="00503007" w:rsidRPr="00A20AFA" w:rsidRDefault="00503007" w:rsidP="00503007">
            <w:pPr>
              <w:pStyle w:val="ContactDetails"/>
              <w:rPr>
                <w:sz w:val="28"/>
                <w:szCs w:val="28"/>
              </w:rPr>
            </w:pPr>
          </w:p>
          <w:p w14:paraId="27D260C0" w14:textId="77777777" w:rsidR="00503007" w:rsidRPr="00A20AFA" w:rsidRDefault="00503007" w:rsidP="00503007">
            <w:pPr>
              <w:pStyle w:val="ContactDetails"/>
              <w:rPr>
                <w:sz w:val="28"/>
                <w:szCs w:val="28"/>
              </w:rPr>
            </w:pPr>
          </w:p>
          <w:p w14:paraId="5C0C13F9" w14:textId="77777777" w:rsidR="00503007" w:rsidRPr="00A20AFA" w:rsidRDefault="00503007" w:rsidP="00503007">
            <w:pPr>
              <w:pStyle w:val="ContactDetails"/>
              <w:rPr>
                <w:sz w:val="28"/>
                <w:szCs w:val="28"/>
              </w:rPr>
            </w:pPr>
          </w:p>
          <w:p w14:paraId="4F1473FB" w14:textId="77777777" w:rsidR="00503007" w:rsidRPr="00A20AFA" w:rsidRDefault="00503007" w:rsidP="00503007">
            <w:pPr>
              <w:pStyle w:val="ContactDetails"/>
              <w:rPr>
                <w:sz w:val="28"/>
                <w:szCs w:val="28"/>
              </w:rPr>
            </w:pPr>
          </w:p>
          <w:p w14:paraId="7A101AAC" w14:textId="77777777" w:rsidR="00503007" w:rsidRPr="00A20AFA" w:rsidRDefault="00503007" w:rsidP="00503007">
            <w:pPr>
              <w:pStyle w:val="ContactDetails"/>
              <w:rPr>
                <w:sz w:val="28"/>
                <w:szCs w:val="28"/>
              </w:rPr>
            </w:pPr>
          </w:p>
          <w:p w14:paraId="5D6EBD3A" w14:textId="56DC2FD8" w:rsidR="00503007" w:rsidRPr="00A20AFA" w:rsidRDefault="00503007" w:rsidP="00503007">
            <w:pPr>
              <w:pStyle w:val="ContactDetails"/>
              <w:rPr>
                <w:b/>
                <w:bCs/>
                <w:sz w:val="28"/>
                <w:szCs w:val="28"/>
              </w:rPr>
            </w:pPr>
            <w:r w:rsidRPr="00A20AFA">
              <w:rPr>
                <w:b/>
                <w:bCs/>
                <w:sz w:val="28"/>
                <w:szCs w:val="28"/>
              </w:rPr>
              <w:t>SKILLS</w:t>
            </w:r>
          </w:p>
          <w:p w14:paraId="582458F2" w14:textId="77777777" w:rsidR="00503007" w:rsidRPr="00A20AFA" w:rsidRDefault="00503007" w:rsidP="00503007">
            <w:pPr>
              <w:pStyle w:val="ContactDetails"/>
              <w:rPr>
                <w:b/>
                <w:bCs/>
                <w:sz w:val="28"/>
                <w:szCs w:val="28"/>
              </w:rPr>
            </w:pPr>
          </w:p>
          <w:p w14:paraId="7C5E34CE" w14:textId="57BA8AE9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Initiative and Problem-solving Abilities</w:t>
            </w:r>
          </w:p>
          <w:p w14:paraId="451CC1C4" w14:textId="2A700043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Fast Learner</w:t>
            </w:r>
          </w:p>
          <w:p w14:paraId="7B424AA6" w14:textId="25C6C83C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Exploit development</w:t>
            </w:r>
          </w:p>
          <w:p w14:paraId="3936C954" w14:textId="55FC5A9F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Server management</w:t>
            </w:r>
          </w:p>
          <w:p w14:paraId="05D65B49" w14:textId="610CC4DD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Malware analyst</w:t>
            </w:r>
          </w:p>
          <w:p w14:paraId="0B78A2BD" w14:textId="41E94D9E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Android application reverse engineering</w:t>
            </w:r>
          </w:p>
          <w:p w14:paraId="2E07EE60" w14:textId="2E537F7D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Malware Development</w:t>
            </w:r>
          </w:p>
          <w:p w14:paraId="015097D2" w14:textId="544EB720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Vulnerability Assessment,</w:t>
            </w:r>
          </w:p>
          <w:p w14:paraId="0BDCF695" w14:textId="6AD422DC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PENETRATION TESTING</w:t>
            </w:r>
          </w:p>
          <w:p w14:paraId="36EC7AD0" w14:textId="674A42C3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Virtualization</w:t>
            </w:r>
          </w:p>
          <w:p w14:paraId="293043E2" w14:textId="26F021F6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Enterprise Network Security</w:t>
            </w:r>
          </w:p>
          <w:p w14:paraId="3BA90DD1" w14:textId="65539C27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Blockchain</w:t>
            </w:r>
          </w:p>
          <w:p w14:paraId="5F83E729" w14:textId="539A7070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Cisco-Networking,</w:t>
            </w:r>
          </w:p>
          <w:p w14:paraId="624800BC" w14:textId="66D86495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Endpoint Security</w:t>
            </w:r>
          </w:p>
          <w:p w14:paraId="7F511B43" w14:textId="1697978D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ROUTING AND SWITCHING</w:t>
            </w:r>
          </w:p>
          <w:p w14:paraId="658FD9EA" w14:textId="509DB385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Splunk</w:t>
            </w:r>
          </w:p>
          <w:p w14:paraId="5AA7DA85" w14:textId="4CFCD11A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Mcafee-ePolicy Orchestrator</w:t>
            </w:r>
          </w:p>
          <w:p w14:paraId="74770B76" w14:textId="19EEBFD8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Cyber Operations</w:t>
            </w:r>
          </w:p>
          <w:p w14:paraId="15FFA455" w14:textId="77427C6F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DEPTH KNOWLEDGE OF LAN, MAN, WAN,</w:t>
            </w:r>
          </w:p>
          <w:p w14:paraId="0B500B1A" w14:textId="4CACACA7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METASPLOIT</w:t>
            </w:r>
          </w:p>
          <w:p w14:paraId="18C69D18" w14:textId="1768661A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BURP SUITE</w:t>
            </w:r>
          </w:p>
          <w:p w14:paraId="1685617C" w14:textId="1B21A859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ZAPROXY</w:t>
            </w:r>
          </w:p>
          <w:p w14:paraId="15F99BA1" w14:textId="75441AF2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WIRESHARK</w:t>
            </w:r>
          </w:p>
          <w:p w14:paraId="23D43134" w14:textId="50CAB418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OWASP top 10</w:t>
            </w:r>
          </w:p>
          <w:p w14:paraId="1E7056D5" w14:textId="0B6BD211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lastRenderedPageBreak/>
              <w:t>CONFIGURE NETWORK INFRASTRUCTURE</w:t>
            </w:r>
          </w:p>
          <w:p w14:paraId="53200AF2" w14:textId="7CB19F80" w:rsidR="00503007" w:rsidRPr="00A20AFA" w:rsidRDefault="00503007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Nmap</w:t>
            </w:r>
          </w:p>
          <w:p w14:paraId="4540EB7C" w14:textId="55D39462" w:rsidR="00476CD4" w:rsidRPr="00A20AFA" w:rsidRDefault="00476CD4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Nessus</w:t>
            </w:r>
          </w:p>
          <w:p w14:paraId="6E37F4D9" w14:textId="74BF8C02" w:rsidR="00476CD4" w:rsidRPr="00A20AFA" w:rsidRDefault="00476CD4" w:rsidP="00476CD4">
            <w:pPr>
              <w:pStyle w:val="ContactDetails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A20AFA">
              <w:rPr>
                <w:sz w:val="28"/>
                <w:szCs w:val="28"/>
              </w:rPr>
              <w:t>Data-security</w:t>
            </w:r>
          </w:p>
          <w:p w14:paraId="2712C9B6" w14:textId="77777777" w:rsidR="00503007" w:rsidRPr="00A20AFA" w:rsidRDefault="00503007" w:rsidP="00503007">
            <w:pPr>
              <w:pStyle w:val="ContactDetails"/>
              <w:rPr>
                <w:sz w:val="28"/>
                <w:szCs w:val="28"/>
              </w:rPr>
            </w:pPr>
          </w:p>
          <w:p w14:paraId="1FD1C71E" w14:textId="391A21D7" w:rsidR="00503007" w:rsidRPr="00A20AFA" w:rsidRDefault="00503007" w:rsidP="00503007">
            <w:pPr>
              <w:pStyle w:val="ContactDetails"/>
              <w:rPr>
                <w:rStyle w:val="Hyperlink"/>
                <w:sz w:val="28"/>
                <w:szCs w:val="28"/>
              </w:rPr>
            </w:pPr>
          </w:p>
          <w:p w14:paraId="1F56CA31" w14:textId="54ED9EF8" w:rsidR="00503007" w:rsidRPr="00A20AFA" w:rsidRDefault="00503007" w:rsidP="000629D5">
            <w:pPr>
              <w:pStyle w:val="ContactDetails"/>
              <w:rPr>
                <w:rStyle w:val="Hyperlink"/>
                <w:sz w:val="28"/>
                <w:szCs w:val="28"/>
              </w:rPr>
            </w:pPr>
          </w:p>
          <w:p w14:paraId="3FAE949B" w14:textId="4A1631BA" w:rsidR="00503007" w:rsidRPr="00A20AFA" w:rsidRDefault="00503007" w:rsidP="00503007">
            <w:pPr>
              <w:pStyle w:val="ContactDetails"/>
              <w:rPr>
                <w:rStyle w:val="Hyperlink"/>
                <w:sz w:val="28"/>
                <w:szCs w:val="28"/>
              </w:rPr>
            </w:pPr>
          </w:p>
        </w:tc>
        <w:tc>
          <w:tcPr>
            <w:tcW w:w="492" w:type="dxa"/>
          </w:tcPr>
          <w:p w14:paraId="2787CCE9" w14:textId="77777777" w:rsidR="000629D5" w:rsidRPr="00A20AFA" w:rsidRDefault="000629D5" w:rsidP="000C45FF">
            <w:pPr>
              <w:tabs>
                <w:tab w:val="left" w:pos="990"/>
              </w:tabs>
              <w:rPr>
                <w:sz w:val="28"/>
                <w:szCs w:val="28"/>
              </w:rPr>
            </w:pPr>
          </w:p>
        </w:tc>
        <w:tc>
          <w:tcPr>
            <w:tcW w:w="6470" w:type="dxa"/>
            <w:vMerge/>
          </w:tcPr>
          <w:p w14:paraId="1FCCCEE1" w14:textId="77777777" w:rsidR="000629D5" w:rsidRPr="00A20AFA" w:rsidRDefault="000629D5" w:rsidP="004D3011">
            <w:pPr>
              <w:rPr>
                <w:color w:val="FFFFFF" w:themeColor="background1"/>
                <w:sz w:val="28"/>
                <w:szCs w:val="28"/>
              </w:rPr>
            </w:pPr>
          </w:p>
        </w:tc>
      </w:tr>
    </w:tbl>
    <w:p w14:paraId="101E2453" w14:textId="52716127" w:rsidR="000767FB" w:rsidRPr="00846D4F" w:rsidRDefault="000767FB" w:rsidP="000767FB">
      <w:pPr>
        <w:tabs>
          <w:tab w:val="left" w:pos="990"/>
        </w:tabs>
        <w:rPr>
          <w:sz w:val="8"/>
        </w:rPr>
      </w:pPr>
    </w:p>
    <w:sectPr w:rsidR="000767FB" w:rsidRPr="00846D4F" w:rsidSect="000C45FF">
      <w:head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49C0C" w14:textId="77777777" w:rsidR="00CB76AB" w:rsidRDefault="00CB76AB" w:rsidP="000C45FF">
      <w:r>
        <w:separator/>
      </w:r>
    </w:p>
  </w:endnote>
  <w:endnote w:type="continuationSeparator" w:id="0">
    <w:p w14:paraId="4DBD82B7" w14:textId="77777777" w:rsidR="00CB76AB" w:rsidRDefault="00CB76AB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1BF5B" w14:textId="77777777" w:rsidR="00CB76AB" w:rsidRDefault="00CB76AB" w:rsidP="000C45FF">
      <w:r>
        <w:separator/>
      </w:r>
    </w:p>
  </w:footnote>
  <w:footnote w:type="continuationSeparator" w:id="0">
    <w:p w14:paraId="131D6A3C" w14:textId="77777777" w:rsidR="00CB76AB" w:rsidRDefault="00CB76AB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7EABE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92AC29A" wp14:editId="587885FB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33BDE"/>
    <w:multiLevelType w:val="hybridMultilevel"/>
    <w:tmpl w:val="02EC6C1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148A5"/>
    <w:multiLevelType w:val="hybridMultilevel"/>
    <w:tmpl w:val="002C0110"/>
    <w:lvl w:ilvl="0" w:tplc="3904D398">
      <w:numFmt w:val="bullet"/>
      <w:lvlText w:val="•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262C4"/>
    <w:multiLevelType w:val="hybridMultilevel"/>
    <w:tmpl w:val="063EC8EA"/>
    <w:lvl w:ilvl="0" w:tplc="3904D398">
      <w:numFmt w:val="bullet"/>
      <w:lvlText w:val="•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582713"/>
    <w:multiLevelType w:val="hybridMultilevel"/>
    <w:tmpl w:val="94A64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8F671C"/>
    <w:multiLevelType w:val="hybridMultilevel"/>
    <w:tmpl w:val="E0E8C9A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FC2E91"/>
    <w:multiLevelType w:val="hybridMultilevel"/>
    <w:tmpl w:val="6FBE61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6266570">
    <w:abstractNumId w:val="6"/>
  </w:num>
  <w:num w:numId="2" w16cid:durableId="1555694341">
    <w:abstractNumId w:val="3"/>
  </w:num>
  <w:num w:numId="3" w16cid:durableId="1345547277">
    <w:abstractNumId w:val="0"/>
  </w:num>
  <w:num w:numId="4" w16cid:durableId="1898659578">
    <w:abstractNumId w:val="4"/>
  </w:num>
  <w:num w:numId="5" w16cid:durableId="590700224">
    <w:abstractNumId w:val="5"/>
  </w:num>
  <w:num w:numId="6" w16cid:durableId="420876949">
    <w:abstractNumId w:val="2"/>
  </w:num>
  <w:num w:numId="7" w16cid:durableId="1984448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7FB"/>
    <w:rsid w:val="00036450"/>
    <w:rsid w:val="00061C84"/>
    <w:rsid w:val="000629D5"/>
    <w:rsid w:val="00076632"/>
    <w:rsid w:val="000767FB"/>
    <w:rsid w:val="000C45FF"/>
    <w:rsid w:val="000E3FD1"/>
    <w:rsid w:val="000F46E6"/>
    <w:rsid w:val="00180329"/>
    <w:rsid w:val="0019001F"/>
    <w:rsid w:val="001A74A5"/>
    <w:rsid w:val="001B2ABD"/>
    <w:rsid w:val="001D2335"/>
    <w:rsid w:val="001E1759"/>
    <w:rsid w:val="001F1ECC"/>
    <w:rsid w:val="002400EB"/>
    <w:rsid w:val="00244620"/>
    <w:rsid w:val="00256CF7"/>
    <w:rsid w:val="002B6E81"/>
    <w:rsid w:val="0030481B"/>
    <w:rsid w:val="00317DD7"/>
    <w:rsid w:val="00372AEE"/>
    <w:rsid w:val="004071FC"/>
    <w:rsid w:val="00421CE3"/>
    <w:rsid w:val="00445947"/>
    <w:rsid w:val="00476CD4"/>
    <w:rsid w:val="004813B3"/>
    <w:rsid w:val="00496591"/>
    <w:rsid w:val="004C63E4"/>
    <w:rsid w:val="004D3011"/>
    <w:rsid w:val="00503007"/>
    <w:rsid w:val="005231BB"/>
    <w:rsid w:val="005645EE"/>
    <w:rsid w:val="00583BA0"/>
    <w:rsid w:val="005D6289"/>
    <w:rsid w:val="005E39D5"/>
    <w:rsid w:val="00612544"/>
    <w:rsid w:val="0062123A"/>
    <w:rsid w:val="00646E75"/>
    <w:rsid w:val="006610D6"/>
    <w:rsid w:val="006771D0"/>
    <w:rsid w:val="006E1B3D"/>
    <w:rsid w:val="00715FCB"/>
    <w:rsid w:val="00731469"/>
    <w:rsid w:val="00743101"/>
    <w:rsid w:val="007867A0"/>
    <w:rsid w:val="007927F5"/>
    <w:rsid w:val="007A574C"/>
    <w:rsid w:val="00802CA0"/>
    <w:rsid w:val="00846D4F"/>
    <w:rsid w:val="008C1736"/>
    <w:rsid w:val="00922D5C"/>
    <w:rsid w:val="009E7C63"/>
    <w:rsid w:val="00A10A67"/>
    <w:rsid w:val="00A20AFA"/>
    <w:rsid w:val="00A2118D"/>
    <w:rsid w:val="00A90EFE"/>
    <w:rsid w:val="00AD76E2"/>
    <w:rsid w:val="00B20152"/>
    <w:rsid w:val="00B204B6"/>
    <w:rsid w:val="00B37CF4"/>
    <w:rsid w:val="00B70850"/>
    <w:rsid w:val="00BA284C"/>
    <w:rsid w:val="00C066B6"/>
    <w:rsid w:val="00C3172D"/>
    <w:rsid w:val="00C37BA1"/>
    <w:rsid w:val="00C4674C"/>
    <w:rsid w:val="00C506CF"/>
    <w:rsid w:val="00C72BED"/>
    <w:rsid w:val="00C9578B"/>
    <w:rsid w:val="00CA562E"/>
    <w:rsid w:val="00CB2D30"/>
    <w:rsid w:val="00CB76AB"/>
    <w:rsid w:val="00D2522B"/>
    <w:rsid w:val="00D82F2F"/>
    <w:rsid w:val="00DA694B"/>
    <w:rsid w:val="00DD172A"/>
    <w:rsid w:val="00E25A26"/>
    <w:rsid w:val="00E26770"/>
    <w:rsid w:val="00E271D0"/>
    <w:rsid w:val="00E55D74"/>
    <w:rsid w:val="00E72370"/>
    <w:rsid w:val="00E866EC"/>
    <w:rsid w:val="00E93B74"/>
    <w:rsid w:val="00EB3A62"/>
    <w:rsid w:val="00F60274"/>
    <w:rsid w:val="00F77FB9"/>
    <w:rsid w:val="00FB068F"/>
    <w:rsid w:val="00FD0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CD20A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A20AFA"/>
    <w:pPr>
      <w:spacing w:after="200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4D3011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rsid w:val="00E93B74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9D5"/>
    <w:pPr>
      <w:spacing w:after="480"/>
    </w:pPr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0629D5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9D5"/>
    <w:rPr>
      <w:rFonts w:asciiTheme="majorHAnsi" w:eastAsiaTheme="majorEastAsia" w:hAnsiTheme="majorHAnsi" w:cstheme="majorBidi"/>
      <w:b/>
      <w:caps/>
      <w:sz w:val="22"/>
    </w:rPr>
  </w:style>
  <w:style w:type="paragraph" w:styleId="ListBullet">
    <w:name w:val="List Bullet"/>
    <w:basedOn w:val="Normal"/>
    <w:uiPriority w:val="5"/>
    <w:rsid w:val="000629D5"/>
    <w:pPr>
      <w:numPr>
        <w:numId w:val="1"/>
      </w:numPr>
      <w:spacing w:after="120" w:line="276" w:lineRule="auto"/>
      <w:ind w:left="720"/>
    </w:pPr>
    <w:rPr>
      <w:rFonts w:eastAsia="Times New Roman" w:cs="Times New Roman"/>
      <w:szCs w:val="20"/>
      <w:lang w:eastAsia="en-US"/>
    </w:rPr>
  </w:style>
  <w:style w:type="character" w:customStyle="1" w:styleId="Greytext">
    <w:name w:val="Grey text"/>
    <w:basedOn w:val="DefaultParagraphFont"/>
    <w:uiPriority w:val="4"/>
    <w:semiHidden/>
    <w:qFormat/>
    <w:rsid w:val="000629D5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0629D5"/>
    <w:pPr>
      <w:spacing w:after="360"/>
      <w:contextualSpacing/>
    </w:pPr>
  </w:style>
  <w:style w:type="paragraph" w:customStyle="1" w:styleId="ContactDetails">
    <w:name w:val="Contact Details"/>
    <w:basedOn w:val="Normal"/>
    <w:qFormat/>
    <w:rsid w:val="000629D5"/>
    <w:pPr>
      <w:contextualSpacing/>
    </w:pPr>
  </w:style>
  <w:style w:type="paragraph" w:styleId="NoSpacing">
    <w:name w:val="No Spacing"/>
    <w:uiPriority w:val="1"/>
    <w:qFormat/>
    <w:rsid w:val="000629D5"/>
    <w:rPr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E72370"/>
    <w:rPr>
      <w:color w:val="704404" w:themeColor="followed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372A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1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instagram.com/vinit.b.23/" TargetMode="Externa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linkedin.com/in/vinit-betkar/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yperlink" Target="mailto:Vinitbetkar0512@gmail.com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a.me/9324059170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rama\AppData\Roaming\Microsoft\Templates\Blue%20grey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AF9D4EC9F6547AE8020B30ADC4B64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ED38B-D65C-411D-ABDB-CF3C5B33D867}"/>
      </w:docPartPr>
      <w:docPartBody>
        <w:p w:rsidR="00B03A59" w:rsidRDefault="00B61481">
          <w:pPr>
            <w:pStyle w:val="AAF9D4EC9F6547AE8020B30ADC4B641F"/>
          </w:pPr>
          <w:r w:rsidRPr="00846D4F">
            <w:rPr>
              <w:rStyle w:val="Heading2Char"/>
            </w:rPr>
            <w:t>CONTACT</w:t>
          </w:r>
        </w:p>
      </w:docPartBody>
    </w:docPart>
    <w:docPart>
      <w:docPartPr>
        <w:name w:val="4CBFDB485EB14F85A293BB6134515D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EE44FA-42A8-4A39-8C69-0B77FC98836F}"/>
      </w:docPartPr>
      <w:docPartBody>
        <w:p w:rsidR="00B03A59" w:rsidRDefault="00B61481">
          <w:pPr>
            <w:pStyle w:val="4CBFDB485EB14F85A293BB6134515DC8"/>
          </w:pPr>
          <w:r w:rsidRPr="004D3011">
            <w:t>PHONE:</w:t>
          </w:r>
        </w:p>
      </w:docPartBody>
    </w:docPart>
    <w:docPart>
      <w:docPartPr>
        <w:name w:val="4BD02F16A5AC478592E844A28F6F38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55547A-8291-409A-B782-D88B00422629}"/>
      </w:docPartPr>
      <w:docPartBody>
        <w:p w:rsidR="00B03A59" w:rsidRDefault="003E0C2A" w:rsidP="003E0C2A">
          <w:pPr>
            <w:pStyle w:val="4BD02F16A5AC478592E844A28F6F3827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174002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C2A"/>
    <w:rsid w:val="0008582D"/>
    <w:rsid w:val="00244A84"/>
    <w:rsid w:val="003E0C2A"/>
    <w:rsid w:val="00521AB9"/>
    <w:rsid w:val="00933E64"/>
    <w:rsid w:val="00B03A59"/>
    <w:rsid w:val="00B61481"/>
    <w:rsid w:val="00CF2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5"/>
    <w:pPr>
      <w:numPr>
        <w:numId w:val="1"/>
      </w:numPr>
      <w:spacing w:after="120" w:line="276" w:lineRule="auto"/>
      <w:ind w:left="720"/>
    </w:pPr>
    <w:rPr>
      <w:rFonts w:eastAsia="Times New Roman" w:cs="Times New Roman"/>
      <w:szCs w:val="2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AAF9D4EC9F6547AE8020B30ADC4B641F">
    <w:name w:val="AAF9D4EC9F6547AE8020B30ADC4B641F"/>
  </w:style>
  <w:style w:type="paragraph" w:customStyle="1" w:styleId="4CBFDB485EB14F85A293BB6134515DC8">
    <w:name w:val="4CBFDB485EB14F85A293BB6134515DC8"/>
  </w:style>
  <w:style w:type="character" w:styleId="Hyperlink">
    <w:name w:val="Hyperlink"/>
    <w:basedOn w:val="DefaultParagraphFont"/>
    <w:uiPriority w:val="99"/>
    <w:rPr>
      <w:color w:val="C45911" w:themeColor="accent2" w:themeShade="BF"/>
      <w:u w:val="single"/>
    </w:rPr>
  </w:style>
  <w:style w:type="paragraph" w:customStyle="1" w:styleId="4BD02F16A5AC478592E844A28F6F3827">
    <w:name w:val="4BD02F16A5AC478592E844A28F6F3827"/>
    <w:rsid w:val="003E0C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574C20-78E4-43FF-BE9E-4FC9F23144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30FBCC-A926-441F-A1DD-7C612FD881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5D8CD3-CBC7-44D5-9BBE-83149A70F9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7B03C41-7C44-40A7-B0F9-10640F9D80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cover letter</Template>
  <TotalTime>0</TotalTime>
  <Pages>4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2023-06-08T13:00:00Z</dcterms:created>
  <dcterms:modified xsi:type="dcterms:W3CDTF">2023-06-08T13:00:00Z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